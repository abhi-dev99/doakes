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11074C7C" w14:textId="77777777" w:rsidR="00512F7A" w:rsidRDefault="00512F7A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78151791" w14:textId="10B54877" w:rsidR="00B56F4B" w:rsidRDefault="003A57A6" w:rsidP="005618EF">
      <w:pPr>
        <w:pStyle w:val="Assignment"/>
        <w:spacing w:after="240"/>
      </w:pPr>
      <w:r>
        <w:t>A</w:t>
      </w:r>
      <w:r w:rsidR="00922898">
        <w:t>ssignment</w:t>
      </w:r>
      <w:r w:rsidR="00073B21" w:rsidRPr="00073B21">
        <w:t xml:space="preserve"> </w:t>
      </w:r>
      <w:r w:rsidR="00AC2EB1">
        <w:t>6</w:t>
      </w:r>
    </w:p>
    <w:p w14:paraId="1394EF22" w14:textId="77777777" w:rsidR="005D0883" w:rsidRDefault="005D0883" w:rsidP="00416084">
      <w:pPr>
        <w:pStyle w:val="Heading"/>
      </w:pPr>
    </w:p>
    <w:p w14:paraId="3D1EDA8C" w14:textId="77777777" w:rsidR="005D0883" w:rsidRDefault="005D0883" w:rsidP="00416084">
      <w:pPr>
        <w:pStyle w:val="Heading"/>
      </w:pPr>
    </w:p>
    <w:p w14:paraId="76C52333" w14:textId="53A6B29C" w:rsidR="009C6184" w:rsidRDefault="00922898" w:rsidP="00416084">
      <w:pPr>
        <w:pStyle w:val="Heading"/>
      </w:pPr>
      <w:r>
        <w:t>Problem Statement</w:t>
      </w:r>
    </w:p>
    <w:p w14:paraId="2BBBAC9B" w14:textId="77777777" w:rsidR="00AC2EB1" w:rsidRDefault="00AC2EB1" w:rsidP="00416084">
      <w:pPr>
        <w:pStyle w:val="Heading"/>
      </w:pPr>
    </w:p>
    <w:p w14:paraId="18142F43" w14:textId="438E10FA" w:rsidR="00512F7A" w:rsidRDefault="00AC2EB1" w:rsidP="003A57A6">
      <w:pPr>
        <w:pStyle w:val="Heading"/>
        <w:numPr>
          <w:ilvl w:val="0"/>
          <w:numId w:val="35"/>
        </w:numPr>
        <w:rPr>
          <w:shd w:val="clear" w:color="auto" w:fill="FFFFFF"/>
        </w:rPr>
      </w:pPr>
      <w:r w:rsidRPr="00AC2EB1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 xml:space="preserve">Model the dynamic </w:t>
      </w:r>
      <w:r w:rsidRPr="00AC2EB1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behaviour</w:t>
      </w:r>
      <w:r w:rsidRPr="00AC2EB1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 xml:space="preserve"> of a system using state diagrams</w:t>
      </w:r>
      <w:r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.</w:t>
      </w:r>
      <w:r w:rsidR="00512F7A">
        <w:rPr>
          <w:shd w:val="clear" w:color="auto" w:fill="FFFFFF"/>
        </w:rPr>
        <w:br w:type="page"/>
      </w:r>
      <w:r>
        <w:rPr>
          <w:shd w:val="clear" w:color="auto" w:fill="FFFFFF"/>
        </w:rPr>
        <w:lastRenderedPageBreak/>
        <w:t>STATE</w:t>
      </w:r>
      <w:r w:rsidR="003A57A6">
        <w:rPr>
          <w:shd w:val="clear" w:color="auto" w:fill="FFFFFF"/>
        </w:rPr>
        <w:t xml:space="preserve"> DIAGRAM FOR A FINANCIAL FRAUD DETECTION SYSTEM</w:t>
      </w:r>
    </w:p>
    <w:p w14:paraId="2F4448CB" w14:textId="3C2E1CEA" w:rsidR="003A57A6" w:rsidRDefault="003A57A6" w:rsidP="005D0883">
      <w:pPr>
        <w:pStyle w:val="Heading"/>
        <w:ind w:left="-709"/>
        <w:rPr>
          <w:noProof/>
          <w:shd w:val="clear" w:color="auto" w:fill="FFFFFF"/>
        </w:rPr>
      </w:pPr>
    </w:p>
    <w:p w14:paraId="457F4808" w14:textId="58DC5911" w:rsidR="00AC2EB1" w:rsidRDefault="00AC2EB1" w:rsidP="005D0883">
      <w:pPr>
        <w:pStyle w:val="Heading"/>
        <w:ind w:left="-709"/>
        <w:rPr>
          <w:shd w:val="clear" w:color="auto" w:fill="FFFFFF"/>
        </w:rPr>
      </w:pPr>
      <w:r w:rsidRPr="00AC2EB1">
        <w:rPr>
          <w:noProof/>
          <w:shd w:val="clear" w:color="auto" w:fill="FFFFFF"/>
        </w:rPr>
        <w:drawing>
          <wp:inline distT="0" distB="0" distL="0" distR="0" wp14:anchorId="1851CA01" wp14:editId="397BECE7">
            <wp:extent cx="6540500" cy="5358630"/>
            <wp:effectExtent l="0" t="0" r="0" b="0"/>
            <wp:docPr id="8328867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674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158" cy="536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DA62" w14:textId="25FEF89F" w:rsidR="003A57A6" w:rsidRDefault="003A57A6" w:rsidP="003A57A6">
      <w:pPr>
        <w:pStyle w:val="Heading"/>
        <w:jc w:val="center"/>
        <w:rPr>
          <w:shd w:val="clear" w:color="auto" w:fill="FFFFFF"/>
        </w:rPr>
      </w:pPr>
    </w:p>
    <w:p w14:paraId="57F699C1" w14:textId="72A2AD88" w:rsidR="003A57A6" w:rsidRDefault="003A57A6" w:rsidP="003A57A6">
      <w:pPr>
        <w:pStyle w:val="Heading"/>
        <w:rPr>
          <w:shd w:val="clear" w:color="auto" w:fill="FFFFFF"/>
        </w:rPr>
      </w:pPr>
    </w:p>
    <w:p w14:paraId="753D1CA5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1C2FF779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61BE2CC6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42D96C38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30541905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22F2F896" w14:textId="6FEA0832" w:rsidR="003A57A6" w:rsidRDefault="003A57A6" w:rsidP="003A57A6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t>OBJECT DIAGRAM FOR A FINANCIAL FRAUD DETECTION SYSTEM</w:t>
      </w:r>
    </w:p>
    <w:p w14:paraId="0ABA7ECD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16206CFE" w14:textId="6858AD50" w:rsidR="003A57A6" w:rsidRDefault="003A57A6" w:rsidP="003A57A6">
      <w:pPr>
        <w:pStyle w:val="Heading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2CFDCFAC" wp14:editId="7FFB8FBD">
            <wp:extent cx="8863330" cy="2181860"/>
            <wp:effectExtent l="0" t="0" r="0" b="8890"/>
            <wp:docPr id="1105552058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2058" name="Graphic 110555205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2F59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3F9E157F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01AD6673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5509021E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6AA87EA0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1737C7BF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7E382BC3" w14:textId="77777777" w:rsidR="003A57A6" w:rsidRDefault="003A57A6" w:rsidP="003A57A6">
      <w:pPr>
        <w:pStyle w:val="Heading"/>
        <w:rPr>
          <w:shd w:val="clear" w:color="auto" w:fill="FFFFFF"/>
        </w:rPr>
      </w:pPr>
    </w:p>
    <w:p w14:paraId="23510B81" w14:textId="51F6A581" w:rsidR="003A57A6" w:rsidRDefault="003A57A6" w:rsidP="003A57A6">
      <w:pPr>
        <w:pStyle w:val="Heading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795A6B4F" wp14:editId="4F424875">
            <wp:extent cx="5731510" cy="1432560"/>
            <wp:effectExtent l="0" t="0" r="2540" b="0"/>
            <wp:docPr id="36103459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4591" name="Graphic 361034591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A6" w:rsidSect="005D0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DD7F" w14:textId="77777777" w:rsidR="00A2026C" w:rsidRDefault="00A2026C" w:rsidP="00BC5DEB">
      <w:pPr>
        <w:spacing w:after="0" w:line="240" w:lineRule="auto"/>
      </w:pPr>
      <w:r>
        <w:separator/>
      </w:r>
    </w:p>
  </w:endnote>
  <w:endnote w:type="continuationSeparator" w:id="0">
    <w:p w14:paraId="08CB812F" w14:textId="77777777" w:rsidR="00A2026C" w:rsidRDefault="00A2026C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11CB7" w14:textId="77777777" w:rsidR="00A2026C" w:rsidRDefault="00A2026C" w:rsidP="00BC5DEB">
      <w:pPr>
        <w:spacing w:after="0" w:line="240" w:lineRule="auto"/>
      </w:pPr>
      <w:r>
        <w:separator/>
      </w:r>
    </w:p>
  </w:footnote>
  <w:footnote w:type="continuationSeparator" w:id="0">
    <w:p w14:paraId="4A5A1EFE" w14:textId="77777777" w:rsidR="00A2026C" w:rsidRDefault="00A2026C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861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D3184"/>
    <w:multiLevelType w:val="hybridMultilevel"/>
    <w:tmpl w:val="88E06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30"/>
  </w:num>
  <w:num w:numId="2" w16cid:durableId="549918665">
    <w:abstractNumId w:val="25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3"/>
  </w:num>
  <w:num w:numId="6" w16cid:durableId="1378428580">
    <w:abstractNumId w:val="5"/>
  </w:num>
  <w:num w:numId="7" w16cid:durableId="526141396">
    <w:abstractNumId w:val="22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3"/>
  </w:num>
  <w:num w:numId="18" w16cid:durableId="233400239">
    <w:abstractNumId w:val="32"/>
  </w:num>
  <w:num w:numId="19" w16cid:durableId="989404805">
    <w:abstractNumId w:val="3"/>
  </w:num>
  <w:num w:numId="20" w16cid:durableId="1856650138">
    <w:abstractNumId w:val="24"/>
  </w:num>
  <w:num w:numId="21" w16cid:durableId="1439719210">
    <w:abstractNumId w:val="26"/>
  </w:num>
  <w:num w:numId="22" w16cid:durableId="1976326938">
    <w:abstractNumId w:val="14"/>
  </w:num>
  <w:num w:numId="23" w16cid:durableId="1757556204">
    <w:abstractNumId w:val="31"/>
  </w:num>
  <w:num w:numId="24" w16cid:durableId="997422607">
    <w:abstractNumId w:val="29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8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4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7"/>
  </w:num>
  <w:num w:numId="35" w16cid:durableId="17616352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04D8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47F5E"/>
    <w:rsid w:val="001538F9"/>
    <w:rsid w:val="00172C3D"/>
    <w:rsid w:val="00173132"/>
    <w:rsid w:val="00193779"/>
    <w:rsid w:val="0019797C"/>
    <w:rsid w:val="001A7DF0"/>
    <w:rsid w:val="001B65ED"/>
    <w:rsid w:val="001D1305"/>
    <w:rsid w:val="001D2C28"/>
    <w:rsid w:val="001F64EE"/>
    <w:rsid w:val="0021589A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2EB7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A57A6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116D"/>
    <w:rsid w:val="00447B11"/>
    <w:rsid w:val="0045731D"/>
    <w:rsid w:val="00457DDA"/>
    <w:rsid w:val="00461714"/>
    <w:rsid w:val="00462611"/>
    <w:rsid w:val="00463C08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66C5"/>
    <w:rsid w:val="004D7E2F"/>
    <w:rsid w:val="004E1F2E"/>
    <w:rsid w:val="004E4D9C"/>
    <w:rsid w:val="004E4E85"/>
    <w:rsid w:val="004E559F"/>
    <w:rsid w:val="00504F60"/>
    <w:rsid w:val="00512F7A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85D25"/>
    <w:rsid w:val="005A18B7"/>
    <w:rsid w:val="005B20CA"/>
    <w:rsid w:val="005B4A36"/>
    <w:rsid w:val="005D0883"/>
    <w:rsid w:val="005D2325"/>
    <w:rsid w:val="005D372F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83493"/>
    <w:rsid w:val="007905B0"/>
    <w:rsid w:val="0079332A"/>
    <w:rsid w:val="007A1753"/>
    <w:rsid w:val="007A54B7"/>
    <w:rsid w:val="007C31B8"/>
    <w:rsid w:val="007C64D5"/>
    <w:rsid w:val="007E484B"/>
    <w:rsid w:val="007F2226"/>
    <w:rsid w:val="007F7A2B"/>
    <w:rsid w:val="00820E85"/>
    <w:rsid w:val="008224EB"/>
    <w:rsid w:val="008244A2"/>
    <w:rsid w:val="00844ED4"/>
    <w:rsid w:val="00853A86"/>
    <w:rsid w:val="00853D65"/>
    <w:rsid w:val="008542A3"/>
    <w:rsid w:val="008632B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22898"/>
    <w:rsid w:val="00923418"/>
    <w:rsid w:val="00941ACD"/>
    <w:rsid w:val="00946A29"/>
    <w:rsid w:val="00963424"/>
    <w:rsid w:val="00964D4E"/>
    <w:rsid w:val="009704ED"/>
    <w:rsid w:val="009739FE"/>
    <w:rsid w:val="009817A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6856"/>
    <w:rsid w:val="009E0090"/>
    <w:rsid w:val="009E708A"/>
    <w:rsid w:val="009F1828"/>
    <w:rsid w:val="00A028F6"/>
    <w:rsid w:val="00A16F39"/>
    <w:rsid w:val="00A16FB0"/>
    <w:rsid w:val="00A17ABD"/>
    <w:rsid w:val="00A2026C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5ABA"/>
    <w:rsid w:val="00A8646A"/>
    <w:rsid w:val="00A8685B"/>
    <w:rsid w:val="00A91213"/>
    <w:rsid w:val="00A9324A"/>
    <w:rsid w:val="00AA0ACC"/>
    <w:rsid w:val="00AA11A8"/>
    <w:rsid w:val="00AB2E40"/>
    <w:rsid w:val="00AB430C"/>
    <w:rsid w:val="00AC2EB1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7667E"/>
    <w:rsid w:val="00B91B00"/>
    <w:rsid w:val="00B943AB"/>
    <w:rsid w:val="00B961A4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27B7"/>
    <w:rsid w:val="00C2704C"/>
    <w:rsid w:val="00C3381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B75A6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42A9"/>
    <w:rsid w:val="00D9667C"/>
    <w:rsid w:val="00D9763D"/>
    <w:rsid w:val="00DB5E2D"/>
    <w:rsid w:val="00DB7837"/>
    <w:rsid w:val="00DC0AE7"/>
    <w:rsid w:val="00DD5132"/>
    <w:rsid w:val="00DE195D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D2A11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  <w:style w:type="table" w:styleId="TableGridLight">
    <w:name w:val="Grid Table Light"/>
    <w:basedOn w:val="TableNormal"/>
    <w:uiPriority w:val="40"/>
    <w:rsid w:val="00512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</Template>
  <TotalTime>29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Alesha Mulla</cp:lastModifiedBy>
  <cp:revision>8</cp:revision>
  <cp:lastPrinted>2026-04-20T16:44:00Z</cp:lastPrinted>
  <dcterms:created xsi:type="dcterms:W3CDTF">2026-04-24T10:32:00Z</dcterms:created>
  <dcterms:modified xsi:type="dcterms:W3CDTF">2026-04-24T11:32:00Z</dcterms:modified>
</cp:coreProperties>
</file>