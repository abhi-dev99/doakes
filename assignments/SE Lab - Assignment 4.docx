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6827" w14:textId="77777777" w:rsidR="00FB04F4" w:rsidRPr="00FB04F4" w:rsidRDefault="00FB04F4" w:rsidP="002E0F97">
      <w:pPr>
        <w:pStyle w:val="BRACT"/>
      </w:pPr>
      <w:r w:rsidRPr="00FB04F4">
        <w:t xml:space="preserve">Bansilal Ramnath Agarwal Charitable Trust’s </w:t>
      </w:r>
    </w:p>
    <w:p w14:paraId="0AD982ED" w14:textId="77777777" w:rsidR="00FB04F4" w:rsidRPr="002E0F97" w:rsidRDefault="00FB04F4" w:rsidP="002E0F97">
      <w:pPr>
        <w:pStyle w:val="InstituteName"/>
      </w:pPr>
      <w:r w:rsidRPr="002E0F97">
        <w:t>VISHWAKARMA INSTITUTE OF TECHNOLOGY – PUNE</w:t>
      </w:r>
    </w:p>
    <w:p w14:paraId="11074C7C" w14:textId="77777777" w:rsidR="00512F7A" w:rsidRDefault="00512F7A" w:rsidP="00387BA4">
      <w:pPr>
        <w:spacing w:line="360" w:lineRule="auto"/>
        <w:rPr>
          <w:rFonts w:ascii="Neue Haas Grotesk Text Pro" w:hAnsi="Neue Haas Grotesk Text Pro"/>
          <w:b/>
          <w:bCs/>
        </w:rPr>
      </w:pPr>
    </w:p>
    <w:p w14:paraId="3DE20B6F" w14:textId="54BD7114" w:rsidR="00FB04F4" w:rsidRPr="002E0F97" w:rsidRDefault="00DD5132" w:rsidP="002E0F97">
      <w:pPr>
        <w:pStyle w:val="Subject"/>
      </w:pPr>
      <w:r w:rsidRPr="002E0F97">
        <w:t>CS2</w:t>
      </w:r>
      <w:r w:rsidR="00A91213">
        <w:t>31</w:t>
      </w:r>
      <w:r w:rsidR="00B041BE">
        <w:t>1</w:t>
      </w:r>
      <w:r w:rsidRPr="002E0F97">
        <w:t>:</w:t>
      </w:r>
      <w:r w:rsidR="00B041BE">
        <w:tab/>
      </w:r>
      <w:r w:rsidRPr="002E0F97">
        <w:tab/>
      </w:r>
      <w:r w:rsidR="00B041BE">
        <w:t>Software Engineering</w:t>
      </w:r>
    </w:p>
    <w:p w14:paraId="23DD75C5" w14:textId="77777777" w:rsidR="00CF60A7" w:rsidRPr="00FB04F4" w:rsidRDefault="00CF60A7" w:rsidP="00CF60A7">
      <w:pPr>
        <w:spacing w:after="0" w:line="360" w:lineRule="auto"/>
        <w:ind w:left="720" w:hanging="360"/>
        <w:jc w:val="center"/>
        <w:rPr>
          <w:rFonts w:ascii="Neue Haas Grotesk Text Pro" w:hAnsi="Neue Haas Grotesk Text Pro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80"/>
        <w:gridCol w:w="280"/>
        <w:gridCol w:w="5429"/>
      </w:tblGrid>
      <w:tr w:rsidR="001538F9" w:rsidRPr="00FB04F4" w14:paraId="3F1579EC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1FBD53F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Division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5307AB9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1FE0E4D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11B7466D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SY CS-A</w:t>
            </w:r>
          </w:p>
        </w:tc>
      </w:tr>
      <w:tr w:rsidR="001538F9" w:rsidRPr="00FB04F4" w14:paraId="08C5140B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5F320A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Batch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38C9A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5C9C4EAD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7383223B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3</w:t>
            </w:r>
          </w:p>
        </w:tc>
      </w:tr>
      <w:tr w:rsidR="001538F9" w:rsidRPr="00FB04F4" w14:paraId="365F60DD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B9E9EF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GR Number (PRN)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F457A0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0767CBB2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3FE1B05" w14:textId="77777777" w:rsidR="001538F9" w:rsidRPr="001538F9" w:rsidRDefault="001538F9" w:rsidP="001538F9">
            <w:pPr>
              <w:rPr>
                <w:rFonts w:ascii="Neue Haas Grotesk Text Pro" w:hAnsi="Neue Haas Grotesk Text Pro"/>
                <w:b/>
                <w:bCs/>
              </w:rPr>
            </w:pPr>
            <w:r w:rsidRPr="001538F9">
              <w:rPr>
                <w:rFonts w:ascii="Neue Haas Grotesk Text Pro" w:hAnsi="Neue Haas Grotesk Text Pro"/>
              </w:rPr>
              <w:t>12413610</w:t>
            </w:r>
          </w:p>
        </w:tc>
      </w:tr>
      <w:tr w:rsidR="001538F9" w:rsidRPr="00FB04F4" w14:paraId="25300A45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413D428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Roll No.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7BEBC28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3B44F1CB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5EFCD97A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10</w:t>
            </w:r>
          </w:p>
        </w:tc>
      </w:tr>
      <w:tr w:rsidR="001538F9" w:rsidRPr="00FB04F4" w14:paraId="0903670E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F06B097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Name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EB15B2E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7503FB1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4C51D57" w14:textId="77777777" w:rsidR="001538F9" w:rsidRPr="00FB04F4" w:rsidRDefault="009C6184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ABHISHEK SARAF</w:t>
            </w:r>
          </w:p>
        </w:tc>
      </w:tr>
    </w:tbl>
    <w:p w14:paraId="34AE5F64" w14:textId="77777777" w:rsidR="00B56F4B" w:rsidRDefault="00B56F4B" w:rsidP="00B56F4B">
      <w:pPr>
        <w:pStyle w:val="Text"/>
      </w:pPr>
    </w:p>
    <w:p w14:paraId="78151791" w14:textId="64934551" w:rsidR="00B56F4B" w:rsidRDefault="003A57A6" w:rsidP="005618EF">
      <w:pPr>
        <w:pStyle w:val="Assignment"/>
        <w:spacing w:after="240"/>
      </w:pPr>
      <w:r>
        <w:t>A</w:t>
      </w:r>
      <w:r w:rsidR="00922898">
        <w:t>ssignment</w:t>
      </w:r>
      <w:r w:rsidR="00073B21" w:rsidRPr="00073B21">
        <w:t xml:space="preserve"> </w:t>
      </w:r>
      <w:r>
        <w:t>4</w:t>
      </w:r>
    </w:p>
    <w:p w14:paraId="76C52333" w14:textId="194FAF25" w:rsidR="009C6184" w:rsidRDefault="00922898" w:rsidP="00416084">
      <w:pPr>
        <w:pStyle w:val="Heading"/>
      </w:pPr>
      <w:r>
        <w:t>Problem Statement</w:t>
      </w:r>
    </w:p>
    <w:p w14:paraId="18142F43" w14:textId="34757C98" w:rsidR="00512F7A" w:rsidRDefault="003A57A6" w:rsidP="003A57A6">
      <w:pPr>
        <w:pStyle w:val="Heading"/>
        <w:numPr>
          <w:ilvl w:val="0"/>
          <w:numId w:val="35"/>
        </w:numPr>
        <w:rPr>
          <w:shd w:val="clear" w:color="auto" w:fill="FFFFFF"/>
        </w:rPr>
      </w:pPr>
      <w:r w:rsidRPr="003A57A6">
        <w:rPr>
          <w:rFonts w:eastAsia="Times New Roman" w:cs="Times New Roman"/>
          <w:b w:val="0"/>
          <w:bCs w:val="0"/>
          <w:caps w:val="0"/>
          <w:kern w:val="0"/>
          <w:shd w:val="clear" w:color="auto" w:fill="FFFFFF"/>
          <w:lang w:eastAsia="en-IN"/>
          <w14:ligatures w14:val="none"/>
        </w:rPr>
        <w:t xml:space="preserve">Design detailed class and object diagrams using UML tools (e.g., </w:t>
      </w:r>
      <w:proofErr w:type="spellStart"/>
      <w:r w:rsidRPr="003A57A6">
        <w:rPr>
          <w:rFonts w:eastAsia="Times New Roman" w:cs="Times New Roman"/>
          <w:b w:val="0"/>
          <w:bCs w:val="0"/>
          <w:caps w:val="0"/>
          <w:kern w:val="0"/>
          <w:shd w:val="clear" w:color="auto" w:fill="FFFFFF"/>
          <w:lang w:eastAsia="en-IN"/>
          <w14:ligatures w14:val="none"/>
        </w:rPr>
        <w:t>StarUML</w:t>
      </w:r>
      <w:proofErr w:type="spellEnd"/>
      <w:r w:rsidRPr="003A57A6">
        <w:rPr>
          <w:rFonts w:eastAsia="Times New Roman" w:cs="Times New Roman"/>
          <w:b w:val="0"/>
          <w:bCs w:val="0"/>
          <w:caps w:val="0"/>
          <w:kern w:val="0"/>
          <w:shd w:val="clear" w:color="auto" w:fill="FFFFFF"/>
          <w:lang w:eastAsia="en-IN"/>
          <w14:ligatures w14:val="none"/>
        </w:rPr>
        <w:t>, Visual Paradigm)</w:t>
      </w:r>
      <w:r>
        <w:rPr>
          <w:rFonts w:eastAsia="Times New Roman" w:cs="Times New Roman"/>
          <w:b w:val="0"/>
          <w:bCs w:val="0"/>
          <w:caps w:val="0"/>
          <w:kern w:val="0"/>
          <w:shd w:val="clear" w:color="auto" w:fill="FFFFFF"/>
          <w:lang w:eastAsia="en-IN"/>
          <w14:ligatures w14:val="none"/>
        </w:rPr>
        <w:t xml:space="preserve"> </w:t>
      </w:r>
      <w:r w:rsidRPr="003A57A6">
        <w:rPr>
          <w:rFonts w:eastAsia="Times New Roman" w:cs="Times New Roman"/>
          <w:b w:val="0"/>
          <w:bCs w:val="0"/>
          <w:caps w:val="0"/>
          <w:kern w:val="0"/>
          <w:shd w:val="clear" w:color="auto" w:fill="FFFFFF"/>
          <w:lang w:eastAsia="en-IN"/>
          <w14:ligatures w14:val="none"/>
        </w:rPr>
        <w:t>for a given problem statement</w:t>
      </w:r>
      <w:r>
        <w:rPr>
          <w:rFonts w:eastAsia="Times New Roman" w:cs="Times New Roman"/>
          <w:b w:val="0"/>
          <w:bCs w:val="0"/>
          <w:caps w:val="0"/>
          <w:kern w:val="0"/>
          <w:shd w:val="clear" w:color="auto" w:fill="FFFFFF"/>
          <w:lang w:eastAsia="en-IN"/>
          <w14:ligatures w14:val="none"/>
        </w:rPr>
        <w:t>.</w:t>
      </w:r>
      <w:r w:rsidR="00512F7A">
        <w:rPr>
          <w:shd w:val="clear" w:color="auto" w:fill="FFFFFF"/>
        </w:rPr>
        <w:br w:type="page"/>
      </w:r>
      <w:r>
        <w:rPr>
          <w:shd w:val="clear" w:color="auto" w:fill="FFFFFF"/>
        </w:rPr>
        <w:lastRenderedPageBreak/>
        <w:t>CLASS DIAGRAM FOR A FINANCIAL FRAUD DETECTION SYSTEM</w:t>
      </w:r>
    </w:p>
    <w:p w14:paraId="2F4448CB" w14:textId="2DF6518F" w:rsidR="003A57A6" w:rsidRDefault="003A57A6" w:rsidP="003A57A6">
      <w:pPr>
        <w:pStyle w:val="Heading"/>
        <w:rPr>
          <w:shd w:val="clear" w:color="auto" w:fill="FFFFFF"/>
        </w:rPr>
      </w:pPr>
    </w:p>
    <w:p w14:paraId="492BDA62" w14:textId="65B20EDA" w:rsidR="003A57A6" w:rsidRDefault="003A57A6" w:rsidP="003A57A6">
      <w:pPr>
        <w:pStyle w:val="Heading"/>
        <w:jc w:val="center"/>
        <w:rPr>
          <w:shd w:val="clear" w:color="auto" w:fill="FFFFFF"/>
        </w:rPr>
      </w:pPr>
      <w:r w:rsidRPr="003A57A6">
        <w:rPr>
          <w:noProof/>
          <w:shd w:val="clear" w:color="auto" w:fill="FFFFFF"/>
        </w:rPr>
        <w:drawing>
          <wp:inline distT="0" distB="0" distL="0" distR="0" wp14:anchorId="7AF09B2E" wp14:editId="5E5F05C6">
            <wp:extent cx="9150283" cy="2287255"/>
            <wp:effectExtent l="0" t="0" r="0" b="0"/>
            <wp:docPr id="155751886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1886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1360" cy="229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99C1" w14:textId="72A2AD88" w:rsidR="003A57A6" w:rsidRDefault="003A57A6" w:rsidP="003A57A6">
      <w:pPr>
        <w:pStyle w:val="Heading"/>
        <w:rPr>
          <w:shd w:val="clear" w:color="auto" w:fill="FFFFFF"/>
        </w:rPr>
      </w:pPr>
    </w:p>
    <w:p w14:paraId="753D1CA5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1C2FF779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61BE2CC6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42D96C38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30541905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22F2F896" w14:textId="6FEA0832" w:rsidR="003A57A6" w:rsidRDefault="003A57A6" w:rsidP="003A57A6">
      <w:pPr>
        <w:pStyle w:val="Heading"/>
        <w:rPr>
          <w:shd w:val="clear" w:color="auto" w:fill="FFFFFF"/>
        </w:rPr>
      </w:pPr>
      <w:r>
        <w:rPr>
          <w:shd w:val="clear" w:color="auto" w:fill="FFFFFF"/>
        </w:rPr>
        <w:lastRenderedPageBreak/>
        <w:t>OBJECT DIAGRAM FOR A FINANCIAL FRAUD DETECTION SYSTEM</w:t>
      </w:r>
    </w:p>
    <w:p w14:paraId="0ABA7ECD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16206CFE" w14:textId="6858AD50" w:rsidR="003A57A6" w:rsidRDefault="003A57A6" w:rsidP="003A57A6">
      <w:pPr>
        <w:pStyle w:val="Heading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2CFDCFAC" wp14:editId="7FFB8FBD">
            <wp:extent cx="8863330" cy="2181860"/>
            <wp:effectExtent l="0" t="0" r="0" b="8890"/>
            <wp:docPr id="1105552058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52058" name="Graphic 1105552058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2F59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3F9E157F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01AD6673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5509021E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6AA87EA0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23510B81" w14:textId="2D9D2847" w:rsidR="003A57A6" w:rsidRDefault="003A57A6" w:rsidP="003A57A6">
      <w:pPr>
        <w:pStyle w:val="Heading"/>
        <w:rPr>
          <w:shd w:val="clear" w:color="auto" w:fill="FFFFFF"/>
        </w:rPr>
      </w:pPr>
    </w:p>
    <w:sectPr w:rsidR="003A57A6" w:rsidSect="003A57A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82206" w14:textId="77777777" w:rsidR="007B3E53" w:rsidRDefault="007B3E53" w:rsidP="00BC5DEB">
      <w:pPr>
        <w:spacing w:after="0" w:line="240" w:lineRule="auto"/>
      </w:pPr>
      <w:r>
        <w:separator/>
      </w:r>
    </w:p>
  </w:endnote>
  <w:endnote w:type="continuationSeparator" w:id="0">
    <w:p w14:paraId="74115861" w14:textId="77777777" w:rsidR="007B3E53" w:rsidRDefault="007B3E53" w:rsidP="00BC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panose1 w:val="020B0504020202020204"/>
    <w:charset w:val="00"/>
    <w:family w:val="swiss"/>
    <w:pitch w:val="variable"/>
    <w:sig w:usb0="A00000AF" w:usb1="500024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0425E" w14:textId="77777777" w:rsidR="007B3E53" w:rsidRDefault="007B3E53" w:rsidP="00BC5DEB">
      <w:pPr>
        <w:spacing w:after="0" w:line="240" w:lineRule="auto"/>
      </w:pPr>
      <w:r>
        <w:separator/>
      </w:r>
    </w:p>
  </w:footnote>
  <w:footnote w:type="continuationSeparator" w:id="0">
    <w:p w14:paraId="04962BA7" w14:textId="77777777" w:rsidR="007B3E53" w:rsidRDefault="007B3E53" w:rsidP="00BC5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91D"/>
    <w:multiLevelType w:val="hybridMultilevel"/>
    <w:tmpl w:val="8E303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276C"/>
    <w:multiLevelType w:val="multilevel"/>
    <w:tmpl w:val="0B5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246"/>
    <w:multiLevelType w:val="hybridMultilevel"/>
    <w:tmpl w:val="E022249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9410F"/>
    <w:multiLevelType w:val="hybridMultilevel"/>
    <w:tmpl w:val="6106A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535C6"/>
    <w:multiLevelType w:val="hybridMultilevel"/>
    <w:tmpl w:val="47EED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B4922"/>
    <w:multiLevelType w:val="hybridMultilevel"/>
    <w:tmpl w:val="D0B66C6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1183064B"/>
    <w:multiLevelType w:val="multilevel"/>
    <w:tmpl w:val="4CE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A4E11"/>
    <w:multiLevelType w:val="hybridMultilevel"/>
    <w:tmpl w:val="5080A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937C8"/>
    <w:multiLevelType w:val="hybridMultilevel"/>
    <w:tmpl w:val="3FA06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73576"/>
    <w:multiLevelType w:val="multilevel"/>
    <w:tmpl w:val="5A3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B348F"/>
    <w:multiLevelType w:val="hybridMultilevel"/>
    <w:tmpl w:val="FD9A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332CF"/>
    <w:multiLevelType w:val="hybridMultilevel"/>
    <w:tmpl w:val="33B07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E2F29"/>
    <w:multiLevelType w:val="hybridMultilevel"/>
    <w:tmpl w:val="28EC4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06A41"/>
    <w:multiLevelType w:val="hybridMultilevel"/>
    <w:tmpl w:val="4F061E9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E7344"/>
    <w:multiLevelType w:val="hybridMultilevel"/>
    <w:tmpl w:val="7A826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860F1"/>
    <w:multiLevelType w:val="multilevel"/>
    <w:tmpl w:val="ABB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30B79"/>
    <w:multiLevelType w:val="multilevel"/>
    <w:tmpl w:val="9D6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E7023"/>
    <w:multiLevelType w:val="hybridMultilevel"/>
    <w:tmpl w:val="861C4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57037"/>
    <w:multiLevelType w:val="multilevel"/>
    <w:tmpl w:val="5AB4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C7ACC"/>
    <w:multiLevelType w:val="multilevel"/>
    <w:tmpl w:val="588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E44FA"/>
    <w:multiLevelType w:val="multilevel"/>
    <w:tmpl w:val="BA5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D3184"/>
    <w:multiLevelType w:val="hybridMultilevel"/>
    <w:tmpl w:val="88E06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460F3"/>
    <w:multiLevelType w:val="hybridMultilevel"/>
    <w:tmpl w:val="2070C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D5A2F"/>
    <w:multiLevelType w:val="hybridMultilevel"/>
    <w:tmpl w:val="46106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454CD7"/>
    <w:multiLevelType w:val="hybridMultilevel"/>
    <w:tmpl w:val="9B6C2200"/>
    <w:lvl w:ilvl="0" w:tplc="8A4E7734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81E9F"/>
    <w:multiLevelType w:val="multilevel"/>
    <w:tmpl w:val="D41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25836"/>
    <w:multiLevelType w:val="hybridMultilevel"/>
    <w:tmpl w:val="4554F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F2BD6"/>
    <w:multiLevelType w:val="hybridMultilevel"/>
    <w:tmpl w:val="C7E2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D141FC"/>
    <w:multiLevelType w:val="hybridMultilevel"/>
    <w:tmpl w:val="4D98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9655B0"/>
    <w:multiLevelType w:val="hybridMultilevel"/>
    <w:tmpl w:val="1FF2C9A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14C48"/>
    <w:multiLevelType w:val="hybridMultilevel"/>
    <w:tmpl w:val="5B02F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0D5B3F"/>
    <w:multiLevelType w:val="hybridMultilevel"/>
    <w:tmpl w:val="48DCA648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D905C0"/>
    <w:multiLevelType w:val="hybridMultilevel"/>
    <w:tmpl w:val="AA5AC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FF57B7"/>
    <w:multiLevelType w:val="hybridMultilevel"/>
    <w:tmpl w:val="52306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015FD1"/>
    <w:multiLevelType w:val="hybridMultilevel"/>
    <w:tmpl w:val="19F0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33097">
    <w:abstractNumId w:val="30"/>
  </w:num>
  <w:num w:numId="2" w16cid:durableId="549918665">
    <w:abstractNumId w:val="25"/>
  </w:num>
  <w:num w:numId="3" w16cid:durableId="1673408771">
    <w:abstractNumId w:val="15"/>
  </w:num>
  <w:num w:numId="4" w16cid:durableId="1591426523">
    <w:abstractNumId w:val="1"/>
  </w:num>
  <w:num w:numId="5" w16cid:durableId="65344278">
    <w:abstractNumId w:val="33"/>
  </w:num>
  <w:num w:numId="6" w16cid:durableId="1378428580">
    <w:abstractNumId w:val="5"/>
  </w:num>
  <w:num w:numId="7" w16cid:durableId="526141396">
    <w:abstractNumId w:val="22"/>
  </w:num>
  <w:num w:numId="8" w16cid:durableId="1508786400">
    <w:abstractNumId w:val="4"/>
  </w:num>
  <w:num w:numId="9" w16cid:durableId="226769384">
    <w:abstractNumId w:val="16"/>
  </w:num>
  <w:num w:numId="10" w16cid:durableId="548806688">
    <w:abstractNumId w:val="18"/>
  </w:num>
  <w:num w:numId="11" w16cid:durableId="1277711332">
    <w:abstractNumId w:val="6"/>
  </w:num>
  <w:num w:numId="12" w16cid:durableId="1930190277">
    <w:abstractNumId w:val="9"/>
  </w:num>
  <w:num w:numId="13" w16cid:durableId="34627475">
    <w:abstractNumId w:val="20"/>
  </w:num>
  <w:num w:numId="14" w16cid:durableId="99766100">
    <w:abstractNumId w:val="19"/>
  </w:num>
  <w:num w:numId="15" w16cid:durableId="2019573640">
    <w:abstractNumId w:val="8"/>
  </w:num>
  <w:num w:numId="16" w16cid:durableId="1838105791">
    <w:abstractNumId w:val="10"/>
  </w:num>
  <w:num w:numId="17" w16cid:durableId="216211438">
    <w:abstractNumId w:val="23"/>
  </w:num>
  <w:num w:numId="18" w16cid:durableId="233400239">
    <w:abstractNumId w:val="32"/>
  </w:num>
  <w:num w:numId="19" w16cid:durableId="989404805">
    <w:abstractNumId w:val="3"/>
  </w:num>
  <w:num w:numId="20" w16cid:durableId="1856650138">
    <w:abstractNumId w:val="24"/>
  </w:num>
  <w:num w:numId="21" w16cid:durableId="1439719210">
    <w:abstractNumId w:val="26"/>
  </w:num>
  <w:num w:numId="22" w16cid:durableId="1976326938">
    <w:abstractNumId w:val="14"/>
  </w:num>
  <w:num w:numId="23" w16cid:durableId="1757556204">
    <w:abstractNumId w:val="31"/>
  </w:num>
  <w:num w:numId="24" w16cid:durableId="997422607">
    <w:abstractNumId w:val="29"/>
  </w:num>
  <w:num w:numId="25" w16cid:durableId="432553051">
    <w:abstractNumId w:val="13"/>
  </w:num>
  <w:num w:numId="26" w16cid:durableId="1918201126">
    <w:abstractNumId w:val="11"/>
  </w:num>
  <w:num w:numId="27" w16cid:durableId="802847369">
    <w:abstractNumId w:val="7"/>
  </w:num>
  <w:num w:numId="28" w16cid:durableId="1284843865">
    <w:abstractNumId w:val="28"/>
  </w:num>
  <w:num w:numId="29" w16cid:durableId="1971590552">
    <w:abstractNumId w:val="12"/>
  </w:num>
  <w:num w:numId="30" w16cid:durableId="1275286779">
    <w:abstractNumId w:val="2"/>
  </w:num>
  <w:num w:numId="31" w16cid:durableId="1942178433">
    <w:abstractNumId w:val="34"/>
  </w:num>
  <w:num w:numId="32" w16cid:durableId="1160584094">
    <w:abstractNumId w:val="17"/>
  </w:num>
  <w:num w:numId="33" w16cid:durableId="1909874700">
    <w:abstractNumId w:val="0"/>
  </w:num>
  <w:num w:numId="34" w16cid:durableId="866601670">
    <w:abstractNumId w:val="27"/>
  </w:num>
  <w:num w:numId="35" w16cid:durableId="17616352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13"/>
    <w:rsid w:val="00001FE8"/>
    <w:rsid w:val="00002D45"/>
    <w:rsid w:val="000104D8"/>
    <w:rsid w:val="00011D4E"/>
    <w:rsid w:val="0001498A"/>
    <w:rsid w:val="0001678E"/>
    <w:rsid w:val="00020EE3"/>
    <w:rsid w:val="00021FDF"/>
    <w:rsid w:val="00041A35"/>
    <w:rsid w:val="00051899"/>
    <w:rsid w:val="0005263C"/>
    <w:rsid w:val="000606E1"/>
    <w:rsid w:val="00063667"/>
    <w:rsid w:val="0006742D"/>
    <w:rsid w:val="00073B21"/>
    <w:rsid w:val="00080B8D"/>
    <w:rsid w:val="00082058"/>
    <w:rsid w:val="000A1D84"/>
    <w:rsid w:val="000A1DCD"/>
    <w:rsid w:val="000A3882"/>
    <w:rsid w:val="000B3860"/>
    <w:rsid w:val="000C48E3"/>
    <w:rsid w:val="000E14B1"/>
    <w:rsid w:val="000F5AAD"/>
    <w:rsid w:val="000F5DB9"/>
    <w:rsid w:val="0010003B"/>
    <w:rsid w:val="00101AF3"/>
    <w:rsid w:val="0010784E"/>
    <w:rsid w:val="00116DA2"/>
    <w:rsid w:val="00134678"/>
    <w:rsid w:val="00140F57"/>
    <w:rsid w:val="001538F9"/>
    <w:rsid w:val="00172C3D"/>
    <w:rsid w:val="00173132"/>
    <w:rsid w:val="00193779"/>
    <w:rsid w:val="0019797C"/>
    <w:rsid w:val="001A7DF0"/>
    <w:rsid w:val="001B65ED"/>
    <w:rsid w:val="001D1305"/>
    <w:rsid w:val="001D2C28"/>
    <w:rsid w:val="001F64EE"/>
    <w:rsid w:val="0021589A"/>
    <w:rsid w:val="00223118"/>
    <w:rsid w:val="00235885"/>
    <w:rsid w:val="00242140"/>
    <w:rsid w:val="00260408"/>
    <w:rsid w:val="002654FC"/>
    <w:rsid w:val="00275E7F"/>
    <w:rsid w:val="00280B6E"/>
    <w:rsid w:val="00291F60"/>
    <w:rsid w:val="00296A31"/>
    <w:rsid w:val="002A2EB7"/>
    <w:rsid w:val="002A4E2A"/>
    <w:rsid w:val="002C0A58"/>
    <w:rsid w:val="002C1759"/>
    <w:rsid w:val="002C3925"/>
    <w:rsid w:val="002D6AA0"/>
    <w:rsid w:val="002E0F97"/>
    <w:rsid w:val="002F0CDB"/>
    <w:rsid w:val="003038CB"/>
    <w:rsid w:val="0031111A"/>
    <w:rsid w:val="00314C96"/>
    <w:rsid w:val="00315890"/>
    <w:rsid w:val="00341FCC"/>
    <w:rsid w:val="00345FE4"/>
    <w:rsid w:val="003535A2"/>
    <w:rsid w:val="00353F82"/>
    <w:rsid w:val="00367F8F"/>
    <w:rsid w:val="003704C9"/>
    <w:rsid w:val="00370F74"/>
    <w:rsid w:val="003832FA"/>
    <w:rsid w:val="00384455"/>
    <w:rsid w:val="00385F57"/>
    <w:rsid w:val="00387BA4"/>
    <w:rsid w:val="003A2BB8"/>
    <w:rsid w:val="003A57A6"/>
    <w:rsid w:val="003B0195"/>
    <w:rsid w:val="003B6804"/>
    <w:rsid w:val="003C37C1"/>
    <w:rsid w:val="003D12A6"/>
    <w:rsid w:val="003D1A49"/>
    <w:rsid w:val="003E44B0"/>
    <w:rsid w:val="003F1DAA"/>
    <w:rsid w:val="003F7726"/>
    <w:rsid w:val="00416084"/>
    <w:rsid w:val="00417169"/>
    <w:rsid w:val="00423E9C"/>
    <w:rsid w:val="00425586"/>
    <w:rsid w:val="00430138"/>
    <w:rsid w:val="0044116D"/>
    <w:rsid w:val="00447B11"/>
    <w:rsid w:val="0045731D"/>
    <w:rsid w:val="00457DDA"/>
    <w:rsid w:val="00461714"/>
    <w:rsid w:val="00462611"/>
    <w:rsid w:val="00463C08"/>
    <w:rsid w:val="00472DE9"/>
    <w:rsid w:val="004733E8"/>
    <w:rsid w:val="00474E66"/>
    <w:rsid w:val="004919C6"/>
    <w:rsid w:val="004A1871"/>
    <w:rsid w:val="004A2AB4"/>
    <w:rsid w:val="004A4CE6"/>
    <w:rsid w:val="004A72BE"/>
    <w:rsid w:val="004B50A2"/>
    <w:rsid w:val="004C111C"/>
    <w:rsid w:val="004C5776"/>
    <w:rsid w:val="004D66C5"/>
    <w:rsid w:val="004D7E2F"/>
    <w:rsid w:val="004E1F2E"/>
    <w:rsid w:val="004E4D9C"/>
    <w:rsid w:val="004E4E85"/>
    <w:rsid w:val="004E559F"/>
    <w:rsid w:val="00504F60"/>
    <w:rsid w:val="00512F7A"/>
    <w:rsid w:val="005229EA"/>
    <w:rsid w:val="00525538"/>
    <w:rsid w:val="0053289C"/>
    <w:rsid w:val="00541C81"/>
    <w:rsid w:val="0055192A"/>
    <w:rsid w:val="005550A2"/>
    <w:rsid w:val="00557288"/>
    <w:rsid w:val="00557BC3"/>
    <w:rsid w:val="005618EF"/>
    <w:rsid w:val="00571877"/>
    <w:rsid w:val="00577603"/>
    <w:rsid w:val="005A18B7"/>
    <w:rsid w:val="005B20CA"/>
    <w:rsid w:val="005B4A36"/>
    <w:rsid w:val="005D2325"/>
    <w:rsid w:val="005D372F"/>
    <w:rsid w:val="005F078D"/>
    <w:rsid w:val="00604467"/>
    <w:rsid w:val="00613566"/>
    <w:rsid w:val="006371DF"/>
    <w:rsid w:val="0064028D"/>
    <w:rsid w:val="00640F55"/>
    <w:rsid w:val="00671646"/>
    <w:rsid w:val="006777D7"/>
    <w:rsid w:val="00682619"/>
    <w:rsid w:val="00686778"/>
    <w:rsid w:val="006935D0"/>
    <w:rsid w:val="00693D6C"/>
    <w:rsid w:val="006D162F"/>
    <w:rsid w:val="006D6CC4"/>
    <w:rsid w:val="006D7708"/>
    <w:rsid w:val="006E09EC"/>
    <w:rsid w:val="006E3D71"/>
    <w:rsid w:val="006E4401"/>
    <w:rsid w:val="006E7835"/>
    <w:rsid w:val="006F26C3"/>
    <w:rsid w:val="006F3591"/>
    <w:rsid w:val="00700DE1"/>
    <w:rsid w:val="0070187F"/>
    <w:rsid w:val="00701C7F"/>
    <w:rsid w:val="00733BD9"/>
    <w:rsid w:val="00751BD7"/>
    <w:rsid w:val="00760FED"/>
    <w:rsid w:val="00770AE3"/>
    <w:rsid w:val="00783493"/>
    <w:rsid w:val="007905B0"/>
    <w:rsid w:val="0079332A"/>
    <w:rsid w:val="007A1753"/>
    <w:rsid w:val="007A54B7"/>
    <w:rsid w:val="007B3E53"/>
    <w:rsid w:val="007C31B8"/>
    <w:rsid w:val="007C64D5"/>
    <w:rsid w:val="007E484B"/>
    <w:rsid w:val="007F2226"/>
    <w:rsid w:val="007F7A2B"/>
    <w:rsid w:val="00820E85"/>
    <w:rsid w:val="008224EB"/>
    <w:rsid w:val="008244A2"/>
    <w:rsid w:val="00844ED4"/>
    <w:rsid w:val="00853A86"/>
    <w:rsid w:val="00853D65"/>
    <w:rsid w:val="008542A3"/>
    <w:rsid w:val="008632B8"/>
    <w:rsid w:val="00890B4F"/>
    <w:rsid w:val="008A292D"/>
    <w:rsid w:val="008A3439"/>
    <w:rsid w:val="008B3243"/>
    <w:rsid w:val="008E16FA"/>
    <w:rsid w:val="008E3BC2"/>
    <w:rsid w:val="008E7CC0"/>
    <w:rsid w:val="008E7D10"/>
    <w:rsid w:val="008F26B6"/>
    <w:rsid w:val="00906B1C"/>
    <w:rsid w:val="00922898"/>
    <w:rsid w:val="00923418"/>
    <w:rsid w:val="00941ACD"/>
    <w:rsid w:val="00946A29"/>
    <w:rsid w:val="00963424"/>
    <w:rsid w:val="00964D4E"/>
    <w:rsid w:val="009704ED"/>
    <w:rsid w:val="009739FE"/>
    <w:rsid w:val="009817AE"/>
    <w:rsid w:val="0098661B"/>
    <w:rsid w:val="00987393"/>
    <w:rsid w:val="00997EDD"/>
    <w:rsid w:val="009A2DBB"/>
    <w:rsid w:val="009B06C6"/>
    <w:rsid w:val="009B1EA8"/>
    <w:rsid w:val="009B4906"/>
    <w:rsid w:val="009C2DD8"/>
    <w:rsid w:val="009C6184"/>
    <w:rsid w:val="009C6CA3"/>
    <w:rsid w:val="009C7274"/>
    <w:rsid w:val="009C75AB"/>
    <w:rsid w:val="009D239A"/>
    <w:rsid w:val="009D6856"/>
    <w:rsid w:val="009E0090"/>
    <w:rsid w:val="009F1828"/>
    <w:rsid w:val="00A028F6"/>
    <w:rsid w:val="00A16F39"/>
    <w:rsid w:val="00A16FB0"/>
    <w:rsid w:val="00A17ABD"/>
    <w:rsid w:val="00A37421"/>
    <w:rsid w:val="00A423C1"/>
    <w:rsid w:val="00A52694"/>
    <w:rsid w:val="00A53C7C"/>
    <w:rsid w:val="00A607E8"/>
    <w:rsid w:val="00A62563"/>
    <w:rsid w:val="00A677EB"/>
    <w:rsid w:val="00A6799E"/>
    <w:rsid w:val="00A67D0D"/>
    <w:rsid w:val="00A7569C"/>
    <w:rsid w:val="00A85ABA"/>
    <w:rsid w:val="00A8646A"/>
    <w:rsid w:val="00A8685B"/>
    <w:rsid w:val="00A91213"/>
    <w:rsid w:val="00A9324A"/>
    <w:rsid w:val="00AA0ACC"/>
    <w:rsid w:val="00AA11A8"/>
    <w:rsid w:val="00AB2E40"/>
    <w:rsid w:val="00AB430C"/>
    <w:rsid w:val="00AC4DFA"/>
    <w:rsid w:val="00AD102D"/>
    <w:rsid w:val="00AD3E29"/>
    <w:rsid w:val="00AE0556"/>
    <w:rsid w:val="00AE22BB"/>
    <w:rsid w:val="00AE26C2"/>
    <w:rsid w:val="00AE4387"/>
    <w:rsid w:val="00AE5326"/>
    <w:rsid w:val="00AE5BBA"/>
    <w:rsid w:val="00AE66D0"/>
    <w:rsid w:val="00B041BE"/>
    <w:rsid w:val="00B158F8"/>
    <w:rsid w:val="00B226EE"/>
    <w:rsid w:val="00B23F7D"/>
    <w:rsid w:val="00B259E2"/>
    <w:rsid w:val="00B26CFF"/>
    <w:rsid w:val="00B42358"/>
    <w:rsid w:val="00B435C7"/>
    <w:rsid w:val="00B44E4C"/>
    <w:rsid w:val="00B451E5"/>
    <w:rsid w:val="00B468FB"/>
    <w:rsid w:val="00B47FEA"/>
    <w:rsid w:val="00B503C0"/>
    <w:rsid w:val="00B56F4B"/>
    <w:rsid w:val="00B6101E"/>
    <w:rsid w:val="00B61F22"/>
    <w:rsid w:val="00B6613D"/>
    <w:rsid w:val="00B72707"/>
    <w:rsid w:val="00B75DEB"/>
    <w:rsid w:val="00B7667E"/>
    <w:rsid w:val="00B91B00"/>
    <w:rsid w:val="00B943AB"/>
    <w:rsid w:val="00B961A4"/>
    <w:rsid w:val="00B96B11"/>
    <w:rsid w:val="00B96DF2"/>
    <w:rsid w:val="00BA0595"/>
    <w:rsid w:val="00BA7CA7"/>
    <w:rsid w:val="00BB19E3"/>
    <w:rsid w:val="00BC5DEB"/>
    <w:rsid w:val="00BC7665"/>
    <w:rsid w:val="00BD6AD1"/>
    <w:rsid w:val="00BE370D"/>
    <w:rsid w:val="00BF15A7"/>
    <w:rsid w:val="00BF426C"/>
    <w:rsid w:val="00BF7EBF"/>
    <w:rsid w:val="00C02F48"/>
    <w:rsid w:val="00C0463A"/>
    <w:rsid w:val="00C227B7"/>
    <w:rsid w:val="00C2704C"/>
    <w:rsid w:val="00C3381C"/>
    <w:rsid w:val="00C4241A"/>
    <w:rsid w:val="00C43DB7"/>
    <w:rsid w:val="00C554A7"/>
    <w:rsid w:val="00C636AE"/>
    <w:rsid w:val="00C716FB"/>
    <w:rsid w:val="00C773A4"/>
    <w:rsid w:val="00C77F24"/>
    <w:rsid w:val="00C91695"/>
    <w:rsid w:val="00CB46E1"/>
    <w:rsid w:val="00CB6460"/>
    <w:rsid w:val="00CC2658"/>
    <w:rsid w:val="00CC4CE6"/>
    <w:rsid w:val="00CD1B10"/>
    <w:rsid w:val="00CD6BD0"/>
    <w:rsid w:val="00CE0905"/>
    <w:rsid w:val="00CE4005"/>
    <w:rsid w:val="00CF60A7"/>
    <w:rsid w:val="00D16328"/>
    <w:rsid w:val="00D17300"/>
    <w:rsid w:val="00D24A8F"/>
    <w:rsid w:val="00D30F9E"/>
    <w:rsid w:val="00D34259"/>
    <w:rsid w:val="00D40FAF"/>
    <w:rsid w:val="00D47DE0"/>
    <w:rsid w:val="00D61730"/>
    <w:rsid w:val="00D7265F"/>
    <w:rsid w:val="00D742A9"/>
    <w:rsid w:val="00D9667C"/>
    <w:rsid w:val="00D9763D"/>
    <w:rsid w:val="00DB5E2D"/>
    <w:rsid w:val="00DB7837"/>
    <w:rsid w:val="00DC0AE7"/>
    <w:rsid w:val="00DD5132"/>
    <w:rsid w:val="00DE195D"/>
    <w:rsid w:val="00DF129B"/>
    <w:rsid w:val="00E07F87"/>
    <w:rsid w:val="00E13563"/>
    <w:rsid w:val="00E139DA"/>
    <w:rsid w:val="00E32C71"/>
    <w:rsid w:val="00E470F1"/>
    <w:rsid w:val="00E577E1"/>
    <w:rsid w:val="00E57DE7"/>
    <w:rsid w:val="00E63F41"/>
    <w:rsid w:val="00E64BA4"/>
    <w:rsid w:val="00E65DD2"/>
    <w:rsid w:val="00EC06F3"/>
    <w:rsid w:val="00EC3C93"/>
    <w:rsid w:val="00ED07BD"/>
    <w:rsid w:val="00ED1610"/>
    <w:rsid w:val="00ED1B4B"/>
    <w:rsid w:val="00ED2A11"/>
    <w:rsid w:val="00EE12A0"/>
    <w:rsid w:val="00EF414F"/>
    <w:rsid w:val="00F26CDF"/>
    <w:rsid w:val="00F3659C"/>
    <w:rsid w:val="00F372D2"/>
    <w:rsid w:val="00F42111"/>
    <w:rsid w:val="00F603AF"/>
    <w:rsid w:val="00F71C2F"/>
    <w:rsid w:val="00F81A75"/>
    <w:rsid w:val="00F86EF0"/>
    <w:rsid w:val="00F95606"/>
    <w:rsid w:val="00FA0F5C"/>
    <w:rsid w:val="00FA48FE"/>
    <w:rsid w:val="00FA5167"/>
    <w:rsid w:val="00FA64D8"/>
    <w:rsid w:val="00FB04F4"/>
    <w:rsid w:val="00FC0AC1"/>
    <w:rsid w:val="00FC19D0"/>
    <w:rsid w:val="00FC200C"/>
    <w:rsid w:val="00FE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03CE"/>
  <w15:chartTrackingRefBased/>
  <w15:docId w15:val="{125A26C2-9624-4342-BCE1-8FBA02A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779"/>
  </w:style>
  <w:style w:type="paragraph" w:styleId="Heading1">
    <w:name w:val="heading 1"/>
    <w:basedOn w:val="Normal"/>
    <w:next w:val="Normal"/>
    <w:link w:val="Heading1Char"/>
    <w:uiPriority w:val="9"/>
    <w:qFormat/>
    <w:rsid w:val="003E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0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B04F4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B6460"/>
    <w:rPr>
      <w:color w:val="666666"/>
    </w:rPr>
  </w:style>
  <w:style w:type="paragraph" w:styleId="NormalWeb">
    <w:name w:val="Normal (Web)"/>
    <w:basedOn w:val="Normal"/>
    <w:link w:val="NormalWebChar"/>
    <w:uiPriority w:val="99"/>
    <w:unhideWhenUsed/>
    <w:rsid w:val="00970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ListTable1Light">
    <w:name w:val="List Table 1 Light"/>
    <w:basedOn w:val="TableNormal"/>
    <w:uiPriority w:val="46"/>
    <w:rsid w:val="00A864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B158F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BRACT">
    <w:name w:val="BRACT"/>
    <w:basedOn w:val="Normal"/>
    <w:link w:val="BRACTChar"/>
    <w:qFormat/>
    <w:rsid w:val="002E0F97"/>
    <w:pPr>
      <w:spacing w:after="0" w:line="240" w:lineRule="auto"/>
      <w:ind w:left="720" w:hanging="360"/>
      <w:jc w:val="center"/>
    </w:pPr>
    <w:rPr>
      <w:rFonts w:ascii="Neue Haas Grotesk Text Pro" w:hAnsi="Neue Haas Grotesk Text Pro"/>
    </w:rPr>
  </w:style>
  <w:style w:type="character" w:customStyle="1" w:styleId="BRACTChar">
    <w:name w:val="BRACT Char"/>
    <w:basedOn w:val="DefaultParagraphFont"/>
    <w:link w:val="BRACT"/>
    <w:rsid w:val="002E0F97"/>
    <w:rPr>
      <w:rFonts w:ascii="Neue Haas Grotesk Text Pro" w:hAnsi="Neue Haas Grotesk Text Pro"/>
    </w:rPr>
  </w:style>
  <w:style w:type="paragraph" w:customStyle="1" w:styleId="InstituteName">
    <w:name w:val="Institute Name"/>
    <w:basedOn w:val="Normal"/>
    <w:link w:val="InstituteNameChar"/>
    <w:qFormat/>
    <w:rsid w:val="002E0F97"/>
    <w:pPr>
      <w:spacing w:line="360" w:lineRule="auto"/>
      <w:ind w:left="720" w:hanging="360"/>
      <w:jc w:val="center"/>
    </w:pPr>
    <w:rPr>
      <w:rFonts w:ascii="Neue Haas Grotesk Text Pro" w:hAnsi="Neue Haas Grotesk Text Pro"/>
      <w:b/>
      <w:bCs/>
      <w:caps/>
    </w:rPr>
  </w:style>
  <w:style w:type="character" w:customStyle="1" w:styleId="InstituteNameChar">
    <w:name w:val="Institute Name Char"/>
    <w:basedOn w:val="DefaultParagraphFont"/>
    <w:link w:val="InstituteName"/>
    <w:rsid w:val="002E0F97"/>
    <w:rPr>
      <w:rFonts w:ascii="Neue Haas Grotesk Text Pro" w:hAnsi="Neue Haas Grotesk Text Pro"/>
      <w:b/>
      <w:bCs/>
      <w:caps/>
    </w:rPr>
  </w:style>
  <w:style w:type="paragraph" w:customStyle="1" w:styleId="Subject">
    <w:name w:val="Subject"/>
    <w:basedOn w:val="Normal"/>
    <w:link w:val="SubjectChar"/>
    <w:qFormat/>
    <w:rsid w:val="002E0F97"/>
    <w:pPr>
      <w:spacing w:line="240" w:lineRule="auto"/>
      <w:ind w:left="720" w:hanging="360"/>
      <w:jc w:val="center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SubjectChar">
    <w:name w:val="Subject Char"/>
    <w:basedOn w:val="DefaultParagraphFont"/>
    <w:link w:val="Subject"/>
    <w:rsid w:val="002E0F97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Assignment">
    <w:name w:val="Assignment"/>
    <w:basedOn w:val="Normal"/>
    <w:link w:val="AssignmentChar"/>
    <w:qFormat/>
    <w:rsid w:val="00416084"/>
    <w:pPr>
      <w:spacing w:before="240" w:after="0" w:line="360" w:lineRule="auto"/>
      <w:jc w:val="center"/>
      <w:outlineLvl w:val="0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AssignmentChar">
    <w:name w:val="Assignment Char"/>
    <w:basedOn w:val="DefaultParagraphFont"/>
    <w:link w:val="Assignment"/>
    <w:rsid w:val="00416084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Heading">
    <w:name w:val="Heading"/>
    <w:basedOn w:val="Normal"/>
    <w:link w:val="HeadingChar"/>
    <w:qFormat/>
    <w:rsid w:val="00416084"/>
    <w:pPr>
      <w:spacing w:line="360" w:lineRule="auto"/>
      <w:outlineLvl w:val="1"/>
    </w:pPr>
    <w:rPr>
      <w:rFonts w:ascii="Neue Haas Grotesk Text Pro" w:hAnsi="Neue Haas Grotesk Text Pro"/>
      <w:b/>
      <w:bCs/>
      <w:caps/>
    </w:rPr>
  </w:style>
  <w:style w:type="character" w:customStyle="1" w:styleId="HeadingChar">
    <w:name w:val="Heading Char"/>
    <w:basedOn w:val="DefaultParagraphFont"/>
    <w:link w:val="Heading"/>
    <w:rsid w:val="00416084"/>
    <w:rPr>
      <w:rFonts w:ascii="Neue Haas Grotesk Text Pro" w:hAnsi="Neue Haas Grotesk Text Pro"/>
      <w:b/>
      <w:bCs/>
      <w:caps/>
    </w:rPr>
  </w:style>
  <w:style w:type="paragraph" w:customStyle="1" w:styleId="Text">
    <w:name w:val="Text"/>
    <w:basedOn w:val="NormalWeb"/>
    <w:link w:val="TextChar"/>
    <w:qFormat/>
    <w:rsid w:val="000F5AAD"/>
    <w:pPr>
      <w:spacing w:before="0" w:beforeAutospacing="0" w:after="240" w:afterAutospacing="0" w:line="360" w:lineRule="auto"/>
      <w:jc w:val="both"/>
    </w:pPr>
    <w:rPr>
      <w:rFonts w:ascii="Neue Haas Grotesk Text Pro" w:hAnsi="Neue Haas Grotesk Text Pro"/>
      <w:shd w:val="clear" w:color="auto" w:fill="FFFFFF"/>
    </w:rPr>
  </w:style>
  <w:style w:type="character" w:customStyle="1" w:styleId="NormalWebChar">
    <w:name w:val="Normal (Web) Char"/>
    <w:basedOn w:val="DefaultParagraphFont"/>
    <w:link w:val="NormalWeb"/>
    <w:uiPriority w:val="99"/>
    <w:rsid w:val="000F5AAD"/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Char">
    <w:name w:val="Text Char"/>
    <w:basedOn w:val="NormalWebChar"/>
    <w:link w:val="Text"/>
    <w:rsid w:val="000F5AAD"/>
    <w:rPr>
      <w:rFonts w:ascii="Neue Haas Grotesk Text Pro" w:eastAsia="Times New Roman" w:hAnsi="Neue Haas Grotesk Text Pro" w:cs="Times New Roman"/>
      <w:kern w:val="0"/>
      <w:lang w:eastAsia="en-IN"/>
      <w14:ligatures w14:val="none"/>
    </w:rPr>
  </w:style>
  <w:style w:type="paragraph" w:customStyle="1" w:styleId="Subheading">
    <w:name w:val="Subheading"/>
    <w:basedOn w:val="Normal"/>
    <w:link w:val="SubheadingChar"/>
    <w:qFormat/>
    <w:rsid w:val="00A91213"/>
    <w:pPr>
      <w:spacing w:line="360" w:lineRule="auto"/>
      <w:outlineLvl w:val="2"/>
    </w:pPr>
    <w:rPr>
      <w:rFonts w:ascii="Neue Haas Grotesk Text Pro" w:hAnsi="Neue Haas Grotesk Text Pro"/>
      <w:b/>
      <w:bCs/>
    </w:rPr>
  </w:style>
  <w:style w:type="character" w:customStyle="1" w:styleId="SubheadingChar">
    <w:name w:val="Subheading Char"/>
    <w:basedOn w:val="DefaultParagraphFont"/>
    <w:link w:val="Subheading"/>
    <w:rsid w:val="00A91213"/>
    <w:rPr>
      <w:rFonts w:ascii="Neue Haas Grotesk Text Pro" w:hAnsi="Neue Haas Grotesk Text Pro"/>
      <w:b/>
      <w:bCs/>
    </w:rPr>
  </w:style>
  <w:style w:type="paragraph" w:customStyle="1" w:styleId="code">
    <w:name w:val="code"/>
    <w:basedOn w:val="Normal"/>
    <w:link w:val="codeChar"/>
    <w:qFormat/>
    <w:rsid w:val="005B20CA"/>
    <w:pPr>
      <w:spacing w:after="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5B20C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DEB"/>
  </w:style>
  <w:style w:type="paragraph" w:styleId="Footer">
    <w:name w:val="footer"/>
    <w:basedOn w:val="Normal"/>
    <w:link w:val="Foot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DEB"/>
  </w:style>
  <w:style w:type="paragraph" w:customStyle="1" w:styleId="codeoutput">
    <w:name w:val="code output"/>
    <w:basedOn w:val="code"/>
    <w:link w:val="codeoutputChar"/>
    <w:qFormat/>
    <w:rsid w:val="00CD6BD0"/>
    <w:pPr>
      <w:shd w:val="clear" w:color="auto" w:fill="000000" w:themeFill="text1"/>
      <w:ind w:firstLine="180"/>
    </w:pPr>
    <w:rPr>
      <w:rFonts w:ascii="Cascadia Mono" w:hAnsi="Cascadia Mono" w:cs="Cascadia Mono"/>
    </w:rPr>
  </w:style>
  <w:style w:type="character" w:customStyle="1" w:styleId="codeoutputChar">
    <w:name w:val="code output Char"/>
    <w:basedOn w:val="codeChar"/>
    <w:link w:val="codeoutput"/>
    <w:rsid w:val="00CD6BD0"/>
    <w:rPr>
      <w:rFonts w:ascii="Cascadia Mono" w:hAnsi="Cascadia Mono" w:cs="Cascadia Mono"/>
      <w:sz w:val="20"/>
      <w:szCs w:val="20"/>
      <w:shd w:val="clear" w:color="auto" w:fill="000000" w:themeFill="text1"/>
    </w:rPr>
  </w:style>
  <w:style w:type="table" w:styleId="TableGridLight">
    <w:name w:val="Grid Table Light"/>
    <w:basedOn w:val="TableNormal"/>
    <w:uiPriority w:val="40"/>
    <w:rsid w:val="00512F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">
    <w:name w:val="List Table 3"/>
    <w:basedOn w:val="TableNormal"/>
    <w:uiPriority w:val="48"/>
    <w:rsid w:val="00512F7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12F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1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VIT%20Pune\Second%20Year\Academics\0000%20Lab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95607-DDF6-4FF2-93A0-6338B5E8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0000 Lab Assignment Template.dotx</Template>
  <TotalTime>25</TotalTime>
  <Pages>3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Saraf</dc:creator>
  <cp:keywords/>
  <dc:description/>
  <cp:lastModifiedBy>Abhishek Saraf</cp:lastModifiedBy>
  <cp:revision>6</cp:revision>
  <cp:lastPrinted>2026-04-20T16:44:00Z</cp:lastPrinted>
  <dcterms:created xsi:type="dcterms:W3CDTF">2026-04-24T10:32:00Z</dcterms:created>
  <dcterms:modified xsi:type="dcterms:W3CDTF">2026-04-24T11:34:00Z</dcterms:modified>
</cp:coreProperties>
</file>