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6827" w14:textId="77777777" w:rsidR="00FB04F4" w:rsidRPr="00FB04F4" w:rsidRDefault="00FB04F4" w:rsidP="002E0F97">
      <w:pPr>
        <w:pStyle w:val="BRACT"/>
      </w:pPr>
      <w:r w:rsidRPr="00FB04F4">
        <w:t xml:space="preserve">Bansilal Ramnath Agarwal Charitable Trust’s </w:t>
      </w:r>
    </w:p>
    <w:p w14:paraId="0AD982ED" w14:textId="77777777" w:rsidR="00FB04F4" w:rsidRPr="002E0F97" w:rsidRDefault="00FB04F4" w:rsidP="002E0F97">
      <w:pPr>
        <w:pStyle w:val="InstituteName"/>
      </w:pPr>
      <w:r w:rsidRPr="002E0F97">
        <w:t>VISHWAKARMA INSTITUTE OF TECHNOLOGY – PUNE</w:t>
      </w:r>
    </w:p>
    <w:p w14:paraId="41CEC7C7" w14:textId="77777777" w:rsidR="00B56F4B" w:rsidRDefault="00B56F4B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1C00C94B" w14:textId="77777777" w:rsidR="00B56F4B" w:rsidRDefault="00B56F4B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3DE20B6F" w14:textId="54BD7114" w:rsidR="00FB04F4" w:rsidRPr="002E0F97" w:rsidRDefault="00DD5132" w:rsidP="002E0F97">
      <w:pPr>
        <w:pStyle w:val="Subject"/>
      </w:pPr>
      <w:r w:rsidRPr="002E0F97">
        <w:t>CS2</w:t>
      </w:r>
      <w:r w:rsidR="00A91213">
        <w:t>31</w:t>
      </w:r>
      <w:r w:rsidR="00B041BE">
        <w:t>1</w:t>
      </w:r>
      <w:r w:rsidRPr="002E0F97">
        <w:t>:</w:t>
      </w:r>
      <w:r w:rsidR="00B041BE">
        <w:tab/>
      </w:r>
      <w:r w:rsidRPr="002E0F97">
        <w:tab/>
      </w:r>
      <w:r w:rsidR="00B041BE">
        <w:t>Software Engineering</w:t>
      </w:r>
    </w:p>
    <w:p w14:paraId="23DD75C5" w14:textId="77777777" w:rsidR="00CF60A7" w:rsidRPr="00FB04F4" w:rsidRDefault="00CF60A7" w:rsidP="00CF60A7">
      <w:pPr>
        <w:spacing w:after="0" w:line="360" w:lineRule="auto"/>
        <w:ind w:left="720" w:hanging="360"/>
        <w:jc w:val="center"/>
        <w:rPr>
          <w:rFonts w:ascii="Neue Haas Grotesk Text Pro" w:hAnsi="Neue Haas Grotesk Text Pro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80"/>
        <w:gridCol w:w="280"/>
        <w:gridCol w:w="5429"/>
      </w:tblGrid>
      <w:tr w:rsidR="001538F9" w:rsidRPr="00FB04F4" w14:paraId="3F1579EC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FBD53F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Division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5307AB9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1FE0E4D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11B7466D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SY CS-A</w:t>
            </w:r>
          </w:p>
        </w:tc>
      </w:tr>
      <w:tr w:rsidR="001538F9" w:rsidRPr="00FB04F4" w14:paraId="08C5140B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F320A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Batch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38C9A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5C9C4EAD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7383223B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3</w:t>
            </w:r>
          </w:p>
        </w:tc>
      </w:tr>
      <w:tr w:rsidR="001538F9" w:rsidRPr="00FB04F4" w14:paraId="365F60DD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B9E9EF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GR Number (PRN)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F457A0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0767CBB2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3FE1B05" w14:textId="77777777" w:rsidR="001538F9" w:rsidRPr="001538F9" w:rsidRDefault="001538F9" w:rsidP="001538F9">
            <w:pPr>
              <w:rPr>
                <w:rFonts w:ascii="Neue Haas Grotesk Text Pro" w:hAnsi="Neue Haas Grotesk Text Pro"/>
                <w:b/>
                <w:bCs/>
              </w:rPr>
            </w:pPr>
            <w:r w:rsidRPr="001538F9">
              <w:rPr>
                <w:rFonts w:ascii="Neue Haas Grotesk Text Pro" w:hAnsi="Neue Haas Grotesk Text Pro"/>
              </w:rPr>
              <w:t>12413610</w:t>
            </w:r>
          </w:p>
        </w:tc>
      </w:tr>
      <w:tr w:rsidR="001538F9" w:rsidRPr="00FB04F4" w14:paraId="25300A45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413D428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Roll No.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BEBC28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3B44F1CB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5EFCD97A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10</w:t>
            </w:r>
          </w:p>
        </w:tc>
      </w:tr>
      <w:tr w:rsidR="001538F9" w:rsidRPr="00FB04F4" w14:paraId="0903670E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F06B097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Name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B15B2E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7503FB1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4C51D57" w14:textId="77777777" w:rsidR="001538F9" w:rsidRPr="00FB04F4" w:rsidRDefault="009C6184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ABHISHEK SARAF</w:t>
            </w:r>
          </w:p>
        </w:tc>
      </w:tr>
    </w:tbl>
    <w:p w14:paraId="34AE5F64" w14:textId="77777777" w:rsidR="00B56F4B" w:rsidRDefault="00B56F4B" w:rsidP="00B56F4B">
      <w:pPr>
        <w:pStyle w:val="Text"/>
      </w:pPr>
    </w:p>
    <w:p w14:paraId="00C9F145" w14:textId="77777777" w:rsidR="00B56F4B" w:rsidRDefault="00B56F4B" w:rsidP="00B56F4B">
      <w:pPr>
        <w:pStyle w:val="Text"/>
      </w:pPr>
    </w:p>
    <w:p w14:paraId="197B9CBD" w14:textId="77777777" w:rsidR="00B041BE" w:rsidRDefault="00B041BE" w:rsidP="00B56F4B">
      <w:pPr>
        <w:pStyle w:val="Text"/>
      </w:pPr>
    </w:p>
    <w:p w14:paraId="78151791" w14:textId="0072519F" w:rsidR="00B56F4B" w:rsidRDefault="00922898" w:rsidP="005618EF">
      <w:pPr>
        <w:pStyle w:val="Assignment"/>
        <w:spacing w:after="240"/>
      </w:pPr>
      <w:r>
        <w:t>Assignment</w:t>
      </w:r>
      <w:r w:rsidR="00073B21" w:rsidRPr="00073B21">
        <w:t xml:space="preserve"> </w:t>
      </w:r>
      <w:r w:rsidR="00B041BE">
        <w:t>1</w:t>
      </w:r>
    </w:p>
    <w:p w14:paraId="20FEE600" w14:textId="77777777" w:rsidR="00B041BE" w:rsidRDefault="00B041BE" w:rsidP="00B041BE">
      <w:pPr>
        <w:pStyle w:val="Text"/>
      </w:pPr>
    </w:p>
    <w:p w14:paraId="76C52333" w14:textId="194FAF25" w:rsidR="009C6184" w:rsidRDefault="00922898" w:rsidP="00416084">
      <w:pPr>
        <w:pStyle w:val="Heading"/>
      </w:pPr>
      <w:r>
        <w:t>Problem Statement</w:t>
      </w:r>
    </w:p>
    <w:p w14:paraId="71F8F432" w14:textId="408A6BA0" w:rsidR="00080B8D" w:rsidRPr="00B041BE" w:rsidRDefault="00B041BE" w:rsidP="00857D29">
      <w:pPr>
        <w:pStyle w:val="NormalWeb"/>
        <w:numPr>
          <w:ilvl w:val="0"/>
          <w:numId w:val="32"/>
        </w:numPr>
        <w:spacing w:after="240" w:line="360" w:lineRule="auto"/>
        <w:jc w:val="both"/>
        <w:rPr>
          <w:rFonts w:ascii="Neue Haas Grotesk Text Pro" w:hAnsi="Neue Haas Grotesk Text Pro"/>
          <w:shd w:val="clear" w:color="auto" w:fill="FFFFFF"/>
        </w:rPr>
      </w:pPr>
      <w:r w:rsidRPr="00B041BE">
        <w:rPr>
          <w:rFonts w:ascii="Neue Haas Grotesk Text Pro" w:hAnsi="Neue Haas Grotesk Text Pro"/>
          <w:shd w:val="clear" w:color="auto" w:fill="FFFFFF"/>
        </w:rPr>
        <w:t xml:space="preserve">To prepare a Statement </w:t>
      </w:r>
      <w:r>
        <w:rPr>
          <w:rFonts w:ascii="Neue Haas Grotesk Text Pro" w:hAnsi="Neue Haas Grotesk Text Pro"/>
          <w:shd w:val="clear" w:color="auto" w:fill="FFFFFF"/>
        </w:rPr>
        <w:t>o</w:t>
      </w:r>
      <w:r w:rsidRPr="00B041BE">
        <w:rPr>
          <w:rFonts w:ascii="Neue Haas Grotesk Text Pro" w:hAnsi="Neue Haas Grotesk Text Pro"/>
          <w:shd w:val="clear" w:color="auto" w:fill="FFFFFF"/>
        </w:rPr>
        <w:t>f Work (SOW) document, which addresses the vision, goals and objectives of the real-world problem.</w:t>
      </w:r>
    </w:p>
    <w:p w14:paraId="37D9F31D" w14:textId="1396747E" w:rsidR="00384455" w:rsidRPr="00B041BE" w:rsidRDefault="00384455" w:rsidP="00B041BE">
      <w:pPr>
        <w:rPr>
          <w:rFonts w:ascii="Neue Haas Grotesk Text Pro" w:hAnsi="Neue Haas Grotesk Text Pro"/>
          <w:b/>
          <w:bCs/>
          <w:caps/>
        </w:rPr>
      </w:pPr>
    </w:p>
    <w:sectPr w:rsidR="00384455" w:rsidRPr="00B041BE" w:rsidSect="001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B3B33" w14:textId="77777777" w:rsidR="00F86EF0" w:rsidRDefault="00F86EF0" w:rsidP="00BC5DEB">
      <w:pPr>
        <w:spacing w:after="0" w:line="240" w:lineRule="auto"/>
      </w:pPr>
      <w:r>
        <w:separator/>
      </w:r>
    </w:p>
  </w:endnote>
  <w:endnote w:type="continuationSeparator" w:id="0">
    <w:p w14:paraId="69B6F679" w14:textId="77777777" w:rsidR="00F86EF0" w:rsidRDefault="00F86EF0" w:rsidP="00BC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FC06" w14:textId="77777777" w:rsidR="00F86EF0" w:rsidRDefault="00F86EF0" w:rsidP="00BC5DEB">
      <w:pPr>
        <w:spacing w:after="0" w:line="240" w:lineRule="auto"/>
      </w:pPr>
      <w:r>
        <w:separator/>
      </w:r>
    </w:p>
  </w:footnote>
  <w:footnote w:type="continuationSeparator" w:id="0">
    <w:p w14:paraId="068DC4C5" w14:textId="77777777" w:rsidR="00F86EF0" w:rsidRDefault="00F86EF0" w:rsidP="00BC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91D"/>
    <w:multiLevelType w:val="hybridMultilevel"/>
    <w:tmpl w:val="8E303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76C"/>
    <w:multiLevelType w:val="multilevel"/>
    <w:tmpl w:val="0B5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246"/>
    <w:multiLevelType w:val="hybridMultilevel"/>
    <w:tmpl w:val="E022249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410F"/>
    <w:multiLevelType w:val="hybridMultilevel"/>
    <w:tmpl w:val="6106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35C6"/>
    <w:multiLevelType w:val="hybridMultilevel"/>
    <w:tmpl w:val="47EE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B4922"/>
    <w:multiLevelType w:val="hybridMultilevel"/>
    <w:tmpl w:val="D0B66C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183064B"/>
    <w:multiLevelType w:val="multilevel"/>
    <w:tmpl w:val="4C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E11"/>
    <w:multiLevelType w:val="hybridMultilevel"/>
    <w:tmpl w:val="5080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937C8"/>
    <w:multiLevelType w:val="hybridMultilevel"/>
    <w:tmpl w:val="3FA0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73576"/>
    <w:multiLevelType w:val="multilevel"/>
    <w:tmpl w:val="5A3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348F"/>
    <w:multiLevelType w:val="hybridMultilevel"/>
    <w:tmpl w:val="FD9A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32CF"/>
    <w:multiLevelType w:val="hybridMultilevel"/>
    <w:tmpl w:val="33B0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E2F29"/>
    <w:multiLevelType w:val="hybridMultilevel"/>
    <w:tmpl w:val="28E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6A41"/>
    <w:multiLevelType w:val="hybridMultilevel"/>
    <w:tmpl w:val="4F061E9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7344"/>
    <w:multiLevelType w:val="hybridMultilevel"/>
    <w:tmpl w:val="7A826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860F1"/>
    <w:multiLevelType w:val="multilevel"/>
    <w:tmpl w:val="ABB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B79"/>
    <w:multiLevelType w:val="multilevel"/>
    <w:tmpl w:val="9D6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023"/>
    <w:multiLevelType w:val="hybridMultilevel"/>
    <w:tmpl w:val="861C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57037"/>
    <w:multiLevelType w:val="multilevel"/>
    <w:tmpl w:val="5AB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C7ACC"/>
    <w:multiLevelType w:val="multilevel"/>
    <w:tmpl w:val="58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44FA"/>
    <w:multiLevelType w:val="multilevel"/>
    <w:tmpl w:val="BA5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460F3"/>
    <w:multiLevelType w:val="hybridMultilevel"/>
    <w:tmpl w:val="2070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D5A2F"/>
    <w:multiLevelType w:val="hybridMultilevel"/>
    <w:tmpl w:val="46106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54CD7"/>
    <w:multiLevelType w:val="hybridMultilevel"/>
    <w:tmpl w:val="9B6C2200"/>
    <w:lvl w:ilvl="0" w:tplc="8A4E7734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81E9F"/>
    <w:multiLevelType w:val="multilevel"/>
    <w:tmpl w:val="D4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25836"/>
    <w:multiLevelType w:val="hybridMultilevel"/>
    <w:tmpl w:val="4554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F2BD6"/>
    <w:multiLevelType w:val="hybridMultilevel"/>
    <w:tmpl w:val="C7E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141FC"/>
    <w:multiLevelType w:val="hybridMultilevel"/>
    <w:tmpl w:val="4D98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655B0"/>
    <w:multiLevelType w:val="hybridMultilevel"/>
    <w:tmpl w:val="1FF2C9A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14C48"/>
    <w:multiLevelType w:val="hybridMultilevel"/>
    <w:tmpl w:val="5B02F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D5B3F"/>
    <w:multiLevelType w:val="hybridMultilevel"/>
    <w:tmpl w:val="48DCA648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05C0"/>
    <w:multiLevelType w:val="hybridMultilevel"/>
    <w:tmpl w:val="AA5A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F57B7"/>
    <w:multiLevelType w:val="hybridMultilevel"/>
    <w:tmpl w:val="52306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15FD1"/>
    <w:multiLevelType w:val="hybridMultilevel"/>
    <w:tmpl w:val="19F0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33097">
    <w:abstractNumId w:val="29"/>
  </w:num>
  <w:num w:numId="2" w16cid:durableId="549918665">
    <w:abstractNumId w:val="24"/>
  </w:num>
  <w:num w:numId="3" w16cid:durableId="1673408771">
    <w:abstractNumId w:val="15"/>
  </w:num>
  <w:num w:numId="4" w16cid:durableId="1591426523">
    <w:abstractNumId w:val="1"/>
  </w:num>
  <w:num w:numId="5" w16cid:durableId="65344278">
    <w:abstractNumId w:val="32"/>
  </w:num>
  <w:num w:numId="6" w16cid:durableId="1378428580">
    <w:abstractNumId w:val="5"/>
  </w:num>
  <w:num w:numId="7" w16cid:durableId="526141396">
    <w:abstractNumId w:val="21"/>
  </w:num>
  <w:num w:numId="8" w16cid:durableId="1508786400">
    <w:abstractNumId w:val="4"/>
  </w:num>
  <w:num w:numId="9" w16cid:durableId="226769384">
    <w:abstractNumId w:val="16"/>
  </w:num>
  <w:num w:numId="10" w16cid:durableId="548806688">
    <w:abstractNumId w:val="18"/>
  </w:num>
  <w:num w:numId="11" w16cid:durableId="1277711332">
    <w:abstractNumId w:val="6"/>
  </w:num>
  <w:num w:numId="12" w16cid:durableId="1930190277">
    <w:abstractNumId w:val="9"/>
  </w:num>
  <w:num w:numId="13" w16cid:durableId="34627475">
    <w:abstractNumId w:val="20"/>
  </w:num>
  <w:num w:numId="14" w16cid:durableId="99766100">
    <w:abstractNumId w:val="19"/>
  </w:num>
  <w:num w:numId="15" w16cid:durableId="2019573640">
    <w:abstractNumId w:val="8"/>
  </w:num>
  <w:num w:numId="16" w16cid:durableId="1838105791">
    <w:abstractNumId w:val="10"/>
  </w:num>
  <w:num w:numId="17" w16cid:durableId="216211438">
    <w:abstractNumId w:val="22"/>
  </w:num>
  <w:num w:numId="18" w16cid:durableId="233400239">
    <w:abstractNumId w:val="31"/>
  </w:num>
  <w:num w:numId="19" w16cid:durableId="989404805">
    <w:abstractNumId w:val="3"/>
  </w:num>
  <w:num w:numId="20" w16cid:durableId="1856650138">
    <w:abstractNumId w:val="23"/>
  </w:num>
  <w:num w:numId="21" w16cid:durableId="1439719210">
    <w:abstractNumId w:val="25"/>
  </w:num>
  <w:num w:numId="22" w16cid:durableId="1976326938">
    <w:abstractNumId w:val="14"/>
  </w:num>
  <w:num w:numId="23" w16cid:durableId="1757556204">
    <w:abstractNumId w:val="30"/>
  </w:num>
  <w:num w:numId="24" w16cid:durableId="997422607">
    <w:abstractNumId w:val="28"/>
  </w:num>
  <w:num w:numId="25" w16cid:durableId="432553051">
    <w:abstractNumId w:val="13"/>
  </w:num>
  <w:num w:numId="26" w16cid:durableId="1918201126">
    <w:abstractNumId w:val="11"/>
  </w:num>
  <w:num w:numId="27" w16cid:durableId="802847369">
    <w:abstractNumId w:val="7"/>
  </w:num>
  <w:num w:numId="28" w16cid:durableId="1284843865">
    <w:abstractNumId w:val="27"/>
  </w:num>
  <w:num w:numId="29" w16cid:durableId="1971590552">
    <w:abstractNumId w:val="12"/>
  </w:num>
  <w:num w:numId="30" w16cid:durableId="1275286779">
    <w:abstractNumId w:val="2"/>
  </w:num>
  <w:num w:numId="31" w16cid:durableId="1942178433">
    <w:abstractNumId w:val="33"/>
  </w:num>
  <w:num w:numId="32" w16cid:durableId="1160584094">
    <w:abstractNumId w:val="17"/>
  </w:num>
  <w:num w:numId="33" w16cid:durableId="1909874700">
    <w:abstractNumId w:val="0"/>
  </w:num>
  <w:num w:numId="34" w16cid:durableId="8666016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001FE8"/>
    <w:rsid w:val="00002D45"/>
    <w:rsid w:val="00011D4E"/>
    <w:rsid w:val="0001498A"/>
    <w:rsid w:val="0001678E"/>
    <w:rsid w:val="00020EE3"/>
    <w:rsid w:val="00021FDF"/>
    <w:rsid w:val="00041A35"/>
    <w:rsid w:val="00051899"/>
    <w:rsid w:val="0005263C"/>
    <w:rsid w:val="000606E1"/>
    <w:rsid w:val="00063667"/>
    <w:rsid w:val="0006742D"/>
    <w:rsid w:val="00073B21"/>
    <w:rsid w:val="00080B8D"/>
    <w:rsid w:val="00082058"/>
    <w:rsid w:val="000A1D84"/>
    <w:rsid w:val="000A1DCD"/>
    <w:rsid w:val="000A3882"/>
    <w:rsid w:val="000B3860"/>
    <w:rsid w:val="000C48E3"/>
    <w:rsid w:val="000E14B1"/>
    <w:rsid w:val="000F5AAD"/>
    <w:rsid w:val="000F5DB9"/>
    <w:rsid w:val="0010003B"/>
    <w:rsid w:val="00101AF3"/>
    <w:rsid w:val="00116DA2"/>
    <w:rsid w:val="00134678"/>
    <w:rsid w:val="00140F57"/>
    <w:rsid w:val="001538F9"/>
    <w:rsid w:val="00173132"/>
    <w:rsid w:val="00193779"/>
    <w:rsid w:val="0019797C"/>
    <w:rsid w:val="001A7DF0"/>
    <w:rsid w:val="001B65ED"/>
    <w:rsid w:val="001D1305"/>
    <w:rsid w:val="001D2C28"/>
    <w:rsid w:val="00223118"/>
    <w:rsid w:val="00235885"/>
    <w:rsid w:val="00242140"/>
    <w:rsid w:val="00260408"/>
    <w:rsid w:val="00275E7F"/>
    <w:rsid w:val="00280B6E"/>
    <w:rsid w:val="00291F60"/>
    <w:rsid w:val="00296A31"/>
    <w:rsid w:val="002A4E2A"/>
    <w:rsid w:val="002C0A58"/>
    <w:rsid w:val="002C1759"/>
    <w:rsid w:val="002C3925"/>
    <w:rsid w:val="002D6AA0"/>
    <w:rsid w:val="002E0F97"/>
    <w:rsid w:val="002F0CDB"/>
    <w:rsid w:val="003038CB"/>
    <w:rsid w:val="0031111A"/>
    <w:rsid w:val="00314C96"/>
    <w:rsid w:val="00315890"/>
    <w:rsid w:val="00341FCC"/>
    <w:rsid w:val="00345FE4"/>
    <w:rsid w:val="003535A2"/>
    <w:rsid w:val="00353F82"/>
    <w:rsid w:val="00367F8F"/>
    <w:rsid w:val="003704C9"/>
    <w:rsid w:val="00370F74"/>
    <w:rsid w:val="003832FA"/>
    <w:rsid w:val="00384455"/>
    <w:rsid w:val="00385F57"/>
    <w:rsid w:val="00387BA4"/>
    <w:rsid w:val="003A2BB8"/>
    <w:rsid w:val="003B0195"/>
    <w:rsid w:val="003B6804"/>
    <w:rsid w:val="003C37C1"/>
    <w:rsid w:val="003D12A6"/>
    <w:rsid w:val="003D1A49"/>
    <w:rsid w:val="003E44B0"/>
    <w:rsid w:val="003F7726"/>
    <w:rsid w:val="00416084"/>
    <w:rsid w:val="00417169"/>
    <w:rsid w:val="00423E9C"/>
    <w:rsid w:val="00425586"/>
    <w:rsid w:val="00430138"/>
    <w:rsid w:val="00447B11"/>
    <w:rsid w:val="0045731D"/>
    <w:rsid w:val="00457DDA"/>
    <w:rsid w:val="00461714"/>
    <w:rsid w:val="00462611"/>
    <w:rsid w:val="00463C08"/>
    <w:rsid w:val="004733E8"/>
    <w:rsid w:val="00474E66"/>
    <w:rsid w:val="004919C6"/>
    <w:rsid w:val="004A1871"/>
    <w:rsid w:val="004A2AB4"/>
    <w:rsid w:val="004A4CE6"/>
    <w:rsid w:val="004A72BE"/>
    <w:rsid w:val="004B50A2"/>
    <w:rsid w:val="004C111C"/>
    <w:rsid w:val="004C5776"/>
    <w:rsid w:val="004D7E2F"/>
    <w:rsid w:val="004E1F2E"/>
    <w:rsid w:val="004E4D9C"/>
    <w:rsid w:val="004E4E85"/>
    <w:rsid w:val="004E559F"/>
    <w:rsid w:val="00504F60"/>
    <w:rsid w:val="005229EA"/>
    <w:rsid w:val="00525538"/>
    <w:rsid w:val="0053289C"/>
    <w:rsid w:val="00541C81"/>
    <w:rsid w:val="0055192A"/>
    <w:rsid w:val="005550A2"/>
    <w:rsid w:val="00557288"/>
    <w:rsid w:val="00557BC3"/>
    <w:rsid w:val="005618EF"/>
    <w:rsid w:val="00571877"/>
    <w:rsid w:val="00577603"/>
    <w:rsid w:val="005A18B7"/>
    <w:rsid w:val="005B20CA"/>
    <w:rsid w:val="005B4A36"/>
    <w:rsid w:val="005D2325"/>
    <w:rsid w:val="005D372F"/>
    <w:rsid w:val="005F078D"/>
    <w:rsid w:val="00604467"/>
    <w:rsid w:val="00613566"/>
    <w:rsid w:val="006371DF"/>
    <w:rsid w:val="0064028D"/>
    <w:rsid w:val="00640F55"/>
    <w:rsid w:val="00671646"/>
    <w:rsid w:val="006777D7"/>
    <w:rsid w:val="00682619"/>
    <w:rsid w:val="00686778"/>
    <w:rsid w:val="006935D0"/>
    <w:rsid w:val="00693D6C"/>
    <w:rsid w:val="006D162F"/>
    <w:rsid w:val="006D6CC4"/>
    <w:rsid w:val="006D7708"/>
    <w:rsid w:val="006E09EC"/>
    <w:rsid w:val="006E3D71"/>
    <w:rsid w:val="006E4401"/>
    <w:rsid w:val="006E7835"/>
    <w:rsid w:val="006F26C3"/>
    <w:rsid w:val="006F3591"/>
    <w:rsid w:val="00700DE1"/>
    <w:rsid w:val="0070187F"/>
    <w:rsid w:val="00701C7F"/>
    <w:rsid w:val="00733BD9"/>
    <w:rsid w:val="00751BD7"/>
    <w:rsid w:val="00760FED"/>
    <w:rsid w:val="00770AE3"/>
    <w:rsid w:val="007905B0"/>
    <w:rsid w:val="0079332A"/>
    <w:rsid w:val="007A54B7"/>
    <w:rsid w:val="007C31B8"/>
    <w:rsid w:val="007C64D5"/>
    <w:rsid w:val="007E484B"/>
    <w:rsid w:val="007F7A2B"/>
    <w:rsid w:val="00820E85"/>
    <w:rsid w:val="008224EB"/>
    <w:rsid w:val="008244A2"/>
    <w:rsid w:val="00844ED4"/>
    <w:rsid w:val="00853A86"/>
    <w:rsid w:val="00853D65"/>
    <w:rsid w:val="008632B8"/>
    <w:rsid w:val="00890B4F"/>
    <w:rsid w:val="008A292D"/>
    <w:rsid w:val="008A3439"/>
    <w:rsid w:val="008B3243"/>
    <w:rsid w:val="008E16FA"/>
    <w:rsid w:val="008E3BC2"/>
    <w:rsid w:val="008E7CC0"/>
    <w:rsid w:val="008E7D10"/>
    <w:rsid w:val="008F26B6"/>
    <w:rsid w:val="00906B1C"/>
    <w:rsid w:val="00922898"/>
    <w:rsid w:val="00923418"/>
    <w:rsid w:val="00941ACD"/>
    <w:rsid w:val="00946A29"/>
    <w:rsid w:val="00963424"/>
    <w:rsid w:val="00964D4E"/>
    <w:rsid w:val="009704ED"/>
    <w:rsid w:val="009739FE"/>
    <w:rsid w:val="0098661B"/>
    <w:rsid w:val="00987393"/>
    <w:rsid w:val="00997EDD"/>
    <w:rsid w:val="009A2DBB"/>
    <w:rsid w:val="009B06C6"/>
    <w:rsid w:val="009B1EA8"/>
    <w:rsid w:val="009B4906"/>
    <w:rsid w:val="009C2DD8"/>
    <w:rsid w:val="009C6184"/>
    <w:rsid w:val="009C6CA3"/>
    <w:rsid w:val="009C7274"/>
    <w:rsid w:val="009C75AB"/>
    <w:rsid w:val="009D239A"/>
    <w:rsid w:val="009E0090"/>
    <w:rsid w:val="009F1828"/>
    <w:rsid w:val="00A028F6"/>
    <w:rsid w:val="00A16F39"/>
    <w:rsid w:val="00A16FB0"/>
    <w:rsid w:val="00A17ABD"/>
    <w:rsid w:val="00A37421"/>
    <w:rsid w:val="00A423C1"/>
    <w:rsid w:val="00A52694"/>
    <w:rsid w:val="00A53C7C"/>
    <w:rsid w:val="00A607E8"/>
    <w:rsid w:val="00A62563"/>
    <w:rsid w:val="00A677EB"/>
    <w:rsid w:val="00A6799E"/>
    <w:rsid w:val="00A67D0D"/>
    <w:rsid w:val="00A7569C"/>
    <w:rsid w:val="00A8646A"/>
    <w:rsid w:val="00A8685B"/>
    <w:rsid w:val="00A91213"/>
    <w:rsid w:val="00A9324A"/>
    <w:rsid w:val="00AA0ACC"/>
    <w:rsid w:val="00AB430C"/>
    <w:rsid w:val="00AC4DFA"/>
    <w:rsid w:val="00AD102D"/>
    <w:rsid w:val="00AD3E29"/>
    <w:rsid w:val="00AE0556"/>
    <w:rsid w:val="00AE22BB"/>
    <w:rsid w:val="00AE26C2"/>
    <w:rsid w:val="00AE4387"/>
    <w:rsid w:val="00AE5326"/>
    <w:rsid w:val="00AE66D0"/>
    <w:rsid w:val="00B041BE"/>
    <w:rsid w:val="00B158F8"/>
    <w:rsid w:val="00B226EE"/>
    <w:rsid w:val="00B23F7D"/>
    <w:rsid w:val="00B259E2"/>
    <w:rsid w:val="00B26CFF"/>
    <w:rsid w:val="00B42358"/>
    <w:rsid w:val="00B435C7"/>
    <w:rsid w:val="00B44E4C"/>
    <w:rsid w:val="00B451E5"/>
    <w:rsid w:val="00B468FB"/>
    <w:rsid w:val="00B47FEA"/>
    <w:rsid w:val="00B503C0"/>
    <w:rsid w:val="00B56F4B"/>
    <w:rsid w:val="00B6101E"/>
    <w:rsid w:val="00B61F22"/>
    <w:rsid w:val="00B6613D"/>
    <w:rsid w:val="00B72707"/>
    <w:rsid w:val="00B75DEB"/>
    <w:rsid w:val="00B91B00"/>
    <w:rsid w:val="00B943AB"/>
    <w:rsid w:val="00B96B11"/>
    <w:rsid w:val="00B96DF2"/>
    <w:rsid w:val="00BA0595"/>
    <w:rsid w:val="00BA7CA7"/>
    <w:rsid w:val="00BB19E3"/>
    <w:rsid w:val="00BC5DEB"/>
    <w:rsid w:val="00BC7665"/>
    <w:rsid w:val="00BD6AD1"/>
    <w:rsid w:val="00BE370D"/>
    <w:rsid w:val="00BF15A7"/>
    <w:rsid w:val="00BF426C"/>
    <w:rsid w:val="00BF7EBF"/>
    <w:rsid w:val="00C02F48"/>
    <w:rsid w:val="00C0463A"/>
    <w:rsid w:val="00C2704C"/>
    <w:rsid w:val="00C4241A"/>
    <w:rsid w:val="00C43DB7"/>
    <w:rsid w:val="00C554A7"/>
    <w:rsid w:val="00C636AE"/>
    <w:rsid w:val="00C716FB"/>
    <w:rsid w:val="00C773A4"/>
    <w:rsid w:val="00C77F24"/>
    <w:rsid w:val="00C91695"/>
    <w:rsid w:val="00CB46E1"/>
    <w:rsid w:val="00CB6460"/>
    <w:rsid w:val="00CC2658"/>
    <w:rsid w:val="00CC4CE6"/>
    <w:rsid w:val="00CD1B10"/>
    <w:rsid w:val="00CD6BD0"/>
    <w:rsid w:val="00CE0905"/>
    <w:rsid w:val="00CE4005"/>
    <w:rsid w:val="00CF60A7"/>
    <w:rsid w:val="00D16328"/>
    <w:rsid w:val="00D17300"/>
    <w:rsid w:val="00D24A8F"/>
    <w:rsid w:val="00D30F9E"/>
    <w:rsid w:val="00D34259"/>
    <w:rsid w:val="00D40FAF"/>
    <w:rsid w:val="00D47DE0"/>
    <w:rsid w:val="00D61730"/>
    <w:rsid w:val="00D7265F"/>
    <w:rsid w:val="00D742A9"/>
    <w:rsid w:val="00D9667C"/>
    <w:rsid w:val="00D9763D"/>
    <w:rsid w:val="00DB5E2D"/>
    <w:rsid w:val="00DB7837"/>
    <w:rsid w:val="00DC0AE7"/>
    <w:rsid w:val="00DD5132"/>
    <w:rsid w:val="00DF129B"/>
    <w:rsid w:val="00E07F87"/>
    <w:rsid w:val="00E13563"/>
    <w:rsid w:val="00E139DA"/>
    <w:rsid w:val="00E32C71"/>
    <w:rsid w:val="00E470F1"/>
    <w:rsid w:val="00E577E1"/>
    <w:rsid w:val="00E57DE7"/>
    <w:rsid w:val="00E63F41"/>
    <w:rsid w:val="00E64BA4"/>
    <w:rsid w:val="00E65DD2"/>
    <w:rsid w:val="00EC06F3"/>
    <w:rsid w:val="00EC3C93"/>
    <w:rsid w:val="00ED07BD"/>
    <w:rsid w:val="00ED1610"/>
    <w:rsid w:val="00ED1B4B"/>
    <w:rsid w:val="00EE12A0"/>
    <w:rsid w:val="00EF414F"/>
    <w:rsid w:val="00F26CDF"/>
    <w:rsid w:val="00F3659C"/>
    <w:rsid w:val="00F372D2"/>
    <w:rsid w:val="00F42111"/>
    <w:rsid w:val="00F603AF"/>
    <w:rsid w:val="00F71C2F"/>
    <w:rsid w:val="00F81A75"/>
    <w:rsid w:val="00F86EF0"/>
    <w:rsid w:val="00F95606"/>
    <w:rsid w:val="00FA0F5C"/>
    <w:rsid w:val="00FA48FE"/>
    <w:rsid w:val="00FA5167"/>
    <w:rsid w:val="00FA64D8"/>
    <w:rsid w:val="00FB04F4"/>
    <w:rsid w:val="00FC0AC1"/>
    <w:rsid w:val="00FC19D0"/>
    <w:rsid w:val="00FC200C"/>
    <w:rsid w:val="00FE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03CE"/>
  <w15:chartTrackingRefBased/>
  <w15:docId w15:val="{125A26C2-9624-4342-BCE1-8FBA02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9"/>
  </w:style>
  <w:style w:type="paragraph" w:styleId="Heading1">
    <w:name w:val="heading 1"/>
    <w:basedOn w:val="Normal"/>
    <w:next w:val="Normal"/>
    <w:link w:val="Heading1Char"/>
    <w:uiPriority w:val="9"/>
    <w:qFormat/>
    <w:rsid w:val="003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B04F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B6460"/>
    <w:rPr>
      <w:color w:val="666666"/>
    </w:rPr>
  </w:style>
  <w:style w:type="paragraph" w:styleId="NormalWeb">
    <w:name w:val="Normal (Web)"/>
    <w:basedOn w:val="Normal"/>
    <w:link w:val="NormalWebChar"/>
    <w:uiPriority w:val="99"/>
    <w:unhideWhenUsed/>
    <w:rsid w:val="0097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1Light">
    <w:name w:val="List Table 1 Light"/>
    <w:basedOn w:val="TableNormal"/>
    <w:uiPriority w:val="46"/>
    <w:rsid w:val="00A864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B158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RACT">
    <w:name w:val="BRACT"/>
    <w:basedOn w:val="Normal"/>
    <w:link w:val="BRACTChar"/>
    <w:qFormat/>
    <w:rsid w:val="002E0F97"/>
    <w:pPr>
      <w:spacing w:after="0" w:line="240" w:lineRule="auto"/>
      <w:ind w:left="720" w:hanging="360"/>
      <w:jc w:val="center"/>
    </w:pPr>
    <w:rPr>
      <w:rFonts w:ascii="Neue Haas Grotesk Text Pro" w:hAnsi="Neue Haas Grotesk Text Pro"/>
    </w:rPr>
  </w:style>
  <w:style w:type="character" w:customStyle="1" w:styleId="BRACTChar">
    <w:name w:val="BRACT Char"/>
    <w:basedOn w:val="DefaultParagraphFont"/>
    <w:link w:val="BRACT"/>
    <w:rsid w:val="002E0F97"/>
    <w:rPr>
      <w:rFonts w:ascii="Neue Haas Grotesk Text Pro" w:hAnsi="Neue Haas Grotesk Text Pro"/>
    </w:rPr>
  </w:style>
  <w:style w:type="paragraph" w:customStyle="1" w:styleId="InstituteName">
    <w:name w:val="Institute Name"/>
    <w:basedOn w:val="Normal"/>
    <w:link w:val="InstituteNameChar"/>
    <w:qFormat/>
    <w:rsid w:val="002E0F97"/>
    <w:pPr>
      <w:spacing w:line="360" w:lineRule="auto"/>
      <w:ind w:left="720" w:hanging="360"/>
      <w:jc w:val="center"/>
    </w:pPr>
    <w:rPr>
      <w:rFonts w:ascii="Neue Haas Grotesk Text Pro" w:hAnsi="Neue Haas Grotesk Text Pro"/>
      <w:b/>
      <w:bCs/>
      <w:caps/>
    </w:rPr>
  </w:style>
  <w:style w:type="character" w:customStyle="1" w:styleId="InstituteNameChar">
    <w:name w:val="Institute Name Char"/>
    <w:basedOn w:val="DefaultParagraphFont"/>
    <w:link w:val="InstituteName"/>
    <w:rsid w:val="002E0F97"/>
    <w:rPr>
      <w:rFonts w:ascii="Neue Haas Grotesk Text Pro" w:hAnsi="Neue Haas Grotesk Text Pro"/>
      <w:b/>
      <w:bCs/>
      <w:caps/>
    </w:rPr>
  </w:style>
  <w:style w:type="paragraph" w:customStyle="1" w:styleId="Subject">
    <w:name w:val="Subject"/>
    <w:basedOn w:val="Normal"/>
    <w:link w:val="SubjectChar"/>
    <w:qFormat/>
    <w:rsid w:val="002E0F97"/>
    <w:pPr>
      <w:spacing w:line="240" w:lineRule="auto"/>
      <w:ind w:left="720" w:hanging="360"/>
      <w:jc w:val="center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SubjectChar">
    <w:name w:val="Subject Char"/>
    <w:basedOn w:val="DefaultParagraphFont"/>
    <w:link w:val="Subject"/>
    <w:rsid w:val="002E0F97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Assignment">
    <w:name w:val="Assignment"/>
    <w:basedOn w:val="Normal"/>
    <w:link w:val="AssignmentChar"/>
    <w:qFormat/>
    <w:rsid w:val="00416084"/>
    <w:pPr>
      <w:spacing w:before="240" w:after="0" w:line="360" w:lineRule="auto"/>
      <w:jc w:val="center"/>
      <w:outlineLvl w:val="0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AssignmentChar">
    <w:name w:val="Assignment Char"/>
    <w:basedOn w:val="DefaultParagraphFont"/>
    <w:link w:val="Assignment"/>
    <w:rsid w:val="00416084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Heading">
    <w:name w:val="Heading"/>
    <w:basedOn w:val="Normal"/>
    <w:link w:val="HeadingChar"/>
    <w:qFormat/>
    <w:rsid w:val="00416084"/>
    <w:pPr>
      <w:spacing w:line="360" w:lineRule="auto"/>
      <w:outlineLvl w:val="1"/>
    </w:pPr>
    <w:rPr>
      <w:rFonts w:ascii="Neue Haas Grotesk Text Pro" w:hAnsi="Neue Haas Grotesk Text Pro"/>
      <w:b/>
      <w:bCs/>
      <w:caps/>
    </w:rPr>
  </w:style>
  <w:style w:type="character" w:customStyle="1" w:styleId="HeadingChar">
    <w:name w:val="Heading Char"/>
    <w:basedOn w:val="DefaultParagraphFont"/>
    <w:link w:val="Heading"/>
    <w:rsid w:val="00416084"/>
    <w:rPr>
      <w:rFonts w:ascii="Neue Haas Grotesk Text Pro" w:hAnsi="Neue Haas Grotesk Text Pro"/>
      <w:b/>
      <w:bCs/>
      <w:caps/>
    </w:rPr>
  </w:style>
  <w:style w:type="paragraph" w:customStyle="1" w:styleId="Text">
    <w:name w:val="Text"/>
    <w:basedOn w:val="NormalWeb"/>
    <w:link w:val="TextChar"/>
    <w:qFormat/>
    <w:rsid w:val="000F5AAD"/>
    <w:pPr>
      <w:spacing w:before="0" w:beforeAutospacing="0" w:after="240" w:afterAutospacing="0" w:line="360" w:lineRule="auto"/>
      <w:jc w:val="both"/>
    </w:pPr>
    <w:rPr>
      <w:rFonts w:ascii="Neue Haas Grotesk Text Pro" w:hAnsi="Neue Haas Grotesk Text Pro"/>
      <w:shd w:val="clear" w:color="auto" w:fill="FFFFFF"/>
    </w:rPr>
  </w:style>
  <w:style w:type="character" w:customStyle="1" w:styleId="NormalWebChar">
    <w:name w:val="Normal (Web) Char"/>
    <w:basedOn w:val="DefaultParagraphFont"/>
    <w:link w:val="NormalWeb"/>
    <w:uiPriority w:val="99"/>
    <w:rsid w:val="000F5AAD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Char">
    <w:name w:val="Text Char"/>
    <w:basedOn w:val="NormalWebChar"/>
    <w:link w:val="Text"/>
    <w:rsid w:val="000F5AAD"/>
    <w:rPr>
      <w:rFonts w:ascii="Neue Haas Grotesk Text Pro" w:eastAsia="Times New Roman" w:hAnsi="Neue Haas Grotesk Text Pro" w:cs="Times New Roman"/>
      <w:kern w:val="0"/>
      <w:lang w:eastAsia="en-IN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A91213"/>
    <w:pPr>
      <w:spacing w:line="360" w:lineRule="auto"/>
      <w:outlineLvl w:val="2"/>
    </w:pPr>
    <w:rPr>
      <w:rFonts w:ascii="Neue Haas Grotesk Text Pro" w:hAnsi="Neue Haas Grotesk Text Pro"/>
      <w:b/>
      <w:bCs/>
    </w:rPr>
  </w:style>
  <w:style w:type="character" w:customStyle="1" w:styleId="SubheadingChar">
    <w:name w:val="Subheading Char"/>
    <w:basedOn w:val="DefaultParagraphFont"/>
    <w:link w:val="Subheading"/>
    <w:rsid w:val="00A91213"/>
    <w:rPr>
      <w:rFonts w:ascii="Neue Haas Grotesk Text Pro" w:hAnsi="Neue Haas Grotesk Text Pro"/>
      <w:b/>
      <w:bCs/>
    </w:rPr>
  </w:style>
  <w:style w:type="paragraph" w:customStyle="1" w:styleId="code">
    <w:name w:val="code"/>
    <w:basedOn w:val="Normal"/>
    <w:link w:val="codeChar"/>
    <w:qFormat/>
    <w:rsid w:val="005B20CA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5B20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EB"/>
  </w:style>
  <w:style w:type="paragraph" w:styleId="Footer">
    <w:name w:val="footer"/>
    <w:basedOn w:val="Normal"/>
    <w:link w:val="Foot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EB"/>
  </w:style>
  <w:style w:type="paragraph" w:customStyle="1" w:styleId="codeoutput">
    <w:name w:val="code output"/>
    <w:basedOn w:val="code"/>
    <w:link w:val="codeoutputChar"/>
    <w:qFormat/>
    <w:rsid w:val="00CD6BD0"/>
    <w:pPr>
      <w:shd w:val="clear" w:color="auto" w:fill="000000" w:themeFill="text1"/>
      <w:ind w:firstLine="180"/>
    </w:pPr>
    <w:rPr>
      <w:rFonts w:ascii="Cascadia Mono" w:hAnsi="Cascadia Mono" w:cs="Cascadia Mono"/>
    </w:rPr>
  </w:style>
  <w:style w:type="character" w:customStyle="1" w:styleId="codeoutputChar">
    <w:name w:val="code output Char"/>
    <w:basedOn w:val="codeChar"/>
    <w:link w:val="codeoutput"/>
    <w:rsid w:val="00CD6BD0"/>
    <w:rPr>
      <w:rFonts w:ascii="Cascadia Mono" w:hAnsi="Cascadia Mono" w:cs="Cascadia Mono"/>
      <w:sz w:val="20"/>
      <w:szCs w:val="20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IT%20Pune\Second%20Year\Academics\0000%20Lab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607-DDF6-4FF2-93A0-6338B5E8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0000 Lab Assignment Template.dotx</Template>
  <TotalTime>5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Saraf</dc:creator>
  <cp:keywords/>
  <dc:description/>
  <cp:lastModifiedBy>Abhishek Saraf</cp:lastModifiedBy>
  <cp:revision>3</cp:revision>
  <cp:lastPrinted>2026-04-20T16:44:00Z</cp:lastPrinted>
  <dcterms:created xsi:type="dcterms:W3CDTF">2026-04-23T22:03:00Z</dcterms:created>
  <dcterms:modified xsi:type="dcterms:W3CDTF">2026-04-23T22:08:00Z</dcterms:modified>
</cp:coreProperties>
</file>