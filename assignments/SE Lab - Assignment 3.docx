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6827" w14:textId="77777777" w:rsidR="00FB04F4" w:rsidRPr="00FB04F4" w:rsidRDefault="00FB04F4" w:rsidP="002E0F97">
      <w:pPr>
        <w:pStyle w:val="BRACT"/>
      </w:pPr>
      <w:r w:rsidRPr="00FB04F4">
        <w:t xml:space="preserve">Bansilal Ramnath Agarwal Charitable Trust’s </w:t>
      </w:r>
    </w:p>
    <w:p w14:paraId="0AD982ED" w14:textId="77777777" w:rsidR="00FB04F4" w:rsidRPr="002E0F97" w:rsidRDefault="00FB04F4" w:rsidP="002E0F97">
      <w:pPr>
        <w:pStyle w:val="InstituteName"/>
      </w:pPr>
      <w:r w:rsidRPr="002E0F97">
        <w:t>VISHWAKARMA INSTITUTE OF TECHNOLOGY – PUNE</w:t>
      </w:r>
    </w:p>
    <w:p w14:paraId="41CEC7C7" w14:textId="77777777" w:rsidR="00B56F4B" w:rsidRDefault="00B56F4B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1C00C94B" w14:textId="77777777" w:rsidR="00B56F4B" w:rsidRDefault="00B56F4B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3DE20B6F" w14:textId="54BD7114" w:rsidR="00FB04F4" w:rsidRPr="002E0F97" w:rsidRDefault="00DD5132" w:rsidP="002E0F97">
      <w:pPr>
        <w:pStyle w:val="Subject"/>
      </w:pPr>
      <w:r w:rsidRPr="002E0F97">
        <w:t>CS2</w:t>
      </w:r>
      <w:r w:rsidR="00A91213">
        <w:t>31</w:t>
      </w:r>
      <w:r w:rsidR="00B041BE">
        <w:t>1</w:t>
      </w:r>
      <w:r w:rsidRPr="002E0F97">
        <w:t>:</w:t>
      </w:r>
      <w:r w:rsidR="00B041BE">
        <w:tab/>
      </w:r>
      <w:r w:rsidRPr="002E0F97">
        <w:tab/>
      </w:r>
      <w:r w:rsidR="00B041BE">
        <w:t>Software Engineering</w:t>
      </w:r>
    </w:p>
    <w:p w14:paraId="23DD75C5" w14:textId="77777777" w:rsidR="00CF60A7" w:rsidRPr="00FB04F4" w:rsidRDefault="00CF60A7" w:rsidP="00CF60A7">
      <w:pPr>
        <w:spacing w:after="0" w:line="360" w:lineRule="auto"/>
        <w:ind w:left="720" w:hanging="360"/>
        <w:jc w:val="center"/>
        <w:rPr>
          <w:rFonts w:ascii="Neue Haas Grotesk Text Pro" w:hAnsi="Neue Haas Grotesk Text Pro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80"/>
        <w:gridCol w:w="280"/>
        <w:gridCol w:w="5429"/>
      </w:tblGrid>
      <w:tr w:rsidR="001538F9" w:rsidRPr="00FB04F4" w14:paraId="3F1579EC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1FBD53F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Division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5307AB9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1FE0E4D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11B7466D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SY CS-A</w:t>
            </w:r>
          </w:p>
        </w:tc>
      </w:tr>
      <w:tr w:rsidR="001538F9" w:rsidRPr="00FB04F4" w14:paraId="08C5140B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5F320A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Batch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38C9A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5C9C4EAD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7383223B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3</w:t>
            </w:r>
          </w:p>
        </w:tc>
      </w:tr>
      <w:tr w:rsidR="001538F9" w:rsidRPr="00FB04F4" w14:paraId="365F60DD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B9E9EF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GR Number (PRN)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F457A0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0767CBB2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3FE1B05" w14:textId="77777777" w:rsidR="001538F9" w:rsidRPr="001538F9" w:rsidRDefault="001538F9" w:rsidP="001538F9">
            <w:pPr>
              <w:rPr>
                <w:rFonts w:ascii="Neue Haas Grotesk Text Pro" w:hAnsi="Neue Haas Grotesk Text Pro"/>
                <w:b/>
                <w:bCs/>
              </w:rPr>
            </w:pPr>
            <w:r w:rsidRPr="001538F9">
              <w:rPr>
                <w:rFonts w:ascii="Neue Haas Grotesk Text Pro" w:hAnsi="Neue Haas Grotesk Text Pro"/>
              </w:rPr>
              <w:t>12413610</w:t>
            </w:r>
          </w:p>
        </w:tc>
      </w:tr>
      <w:tr w:rsidR="001538F9" w:rsidRPr="00FB04F4" w14:paraId="25300A45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413D428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Roll No.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7BEBC28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3B44F1CB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5EFCD97A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10</w:t>
            </w:r>
          </w:p>
        </w:tc>
      </w:tr>
      <w:tr w:rsidR="001538F9" w:rsidRPr="00FB04F4" w14:paraId="0903670E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F06B097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Name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EB15B2E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7503FB1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4C51D57" w14:textId="77777777" w:rsidR="001538F9" w:rsidRPr="00FB04F4" w:rsidRDefault="009C6184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ABHISHEK SARAF</w:t>
            </w:r>
          </w:p>
        </w:tc>
      </w:tr>
    </w:tbl>
    <w:p w14:paraId="34AE5F64" w14:textId="77777777" w:rsidR="00B56F4B" w:rsidRDefault="00B56F4B" w:rsidP="00B56F4B">
      <w:pPr>
        <w:pStyle w:val="Text"/>
      </w:pPr>
    </w:p>
    <w:p w14:paraId="00C9F145" w14:textId="77777777" w:rsidR="00B56F4B" w:rsidRDefault="00B56F4B" w:rsidP="00B56F4B">
      <w:pPr>
        <w:pStyle w:val="Text"/>
      </w:pPr>
    </w:p>
    <w:p w14:paraId="197B9CBD" w14:textId="77777777" w:rsidR="00B041BE" w:rsidRDefault="00B041BE" w:rsidP="00B56F4B">
      <w:pPr>
        <w:pStyle w:val="Text"/>
      </w:pPr>
    </w:p>
    <w:p w14:paraId="78151791" w14:textId="428E3A89" w:rsidR="00B56F4B" w:rsidRDefault="00922898" w:rsidP="005618EF">
      <w:pPr>
        <w:pStyle w:val="Assignment"/>
        <w:spacing w:after="240"/>
      </w:pPr>
      <w:r>
        <w:t>Assignment</w:t>
      </w:r>
      <w:r w:rsidR="00073B21" w:rsidRPr="00073B21">
        <w:t xml:space="preserve"> </w:t>
      </w:r>
      <w:r w:rsidR="003F1DAA">
        <w:t>3</w:t>
      </w:r>
    </w:p>
    <w:p w14:paraId="20FEE600" w14:textId="77777777" w:rsidR="00B041BE" w:rsidRDefault="00B041BE" w:rsidP="00B041BE">
      <w:pPr>
        <w:pStyle w:val="Text"/>
      </w:pPr>
    </w:p>
    <w:p w14:paraId="76C52333" w14:textId="194FAF25" w:rsidR="009C6184" w:rsidRDefault="00922898" w:rsidP="00416084">
      <w:pPr>
        <w:pStyle w:val="Heading"/>
      </w:pPr>
      <w:r>
        <w:t>Problem Statement</w:t>
      </w:r>
    </w:p>
    <w:p w14:paraId="71F8F432" w14:textId="135E2385" w:rsidR="003F1DAA" w:rsidRDefault="003F1DAA" w:rsidP="003F1DAA">
      <w:pPr>
        <w:pStyle w:val="NormalWeb"/>
        <w:numPr>
          <w:ilvl w:val="0"/>
          <w:numId w:val="32"/>
        </w:numPr>
        <w:spacing w:after="240" w:line="360" w:lineRule="auto"/>
        <w:jc w:val="both"/>
        <w:rPr>
          <w:rFonts w:ascii="Neue Haas Grotesk Text Pro" w:hAnsi="Neue Haas Grotesk Text Pro"/>
          <w:shd w:val="clear" w:color="auto" w:fill="FFFFFF"/>
        </w:rPr>
      </w:pPr>
      <w:r w:rsidRPr="003F1DAA">
        <w:rPr>
          <w:rFonts w:ascii="Neue Haas Grotesk Text Pro" w:hAnsi="Neue Haas Grotesk Text Pro"/>
          <w:shd w:val="clear" w:color="auto" w:fill="FFFFFF"/>
        </w:rPr>
        <w:t>Create and manage use case diagrams for a real-world application (e.g., Online Shopping System) to capture functional requirements</w:t>
      </w:r>
      <w:r w:rsidR="00B041BE" w:rsidRPr="003F1DAA">
        <w:rPr>
          <w:rFonts w:ascii="Neue Haas Grotesk Text Pro" w:hAnsi="Neue Haas Grotesk Text Pro"/>
          <w:shd w:val="clear" w:color="auto" w:fill="FFFFFF"/>
        </w:rPr>
        <w:t>.</w:t>
      </w:r>
    </w:p>
    <w:p w14:paraId="1D855785" w14:textId="77777777" w:rsidR="003F1DAA" w:rsidRDefault="003F1DAA">
      <w:pPr>
        <w:rPr>
          <w:rFonts w:ascii="Neue Haas Grotesk Text Pro" w:eastAsia="Times New Roman" w:hAnsi="Neue Haas Grotesk Text Pro" w:cs="Times New Roman"/>
          <w:kern w:val="0"/>
          <w:shd w:val="clear" w:color="auto" w:fill="FFFFFF"/>
          <w:lang w:eastAsia="en-IN"/>
          <w14:ligatures w14:val="none"/>
        </w:rPr>
      </w:pPr>
      <w:r>
        <w:rPr>
          <w:rFonts w:ascii="Neue Haas Grotesk Text Pro" w:hAnsi="Neue Haas Grotesk Text Pro"/>
          <w:shd w:val="clear" w:color="auto" w:fill="FFFFFF"/>
        </w:rPr>
        <w:br w:type="page"/>
      </w:r>
    </w:p>
    <w:p w14:paraId="2973BF52" w14:textId="266D82B2" w:rsidR="003F1DAA" w:rsidRDefault="003F1DAA" w:rsidP="003F1DAA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C5FC7B" wp14:editId="7F7E662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5600065"/>
            <wp:effectExtent l="0" t="0" r="2540" b="635"/>
            <wp:wrapNone/>
            <wp:docPr id="1678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D9F31D" w14:textId="3CD90382" w:rsidR="00384455" w:rsidRPr="00472DE9" w:rsidRDefault="007A1753" w:rsidP="00472DE9">
      <w:pPr>
        <w:pStyle w:val="Heading"/>
        <w:rPr>
          <w:shd w:val="clear" w:color="auto" w:fill="FFFFFF"/>
        </w:rPr>
      </w:pPr>
      <w:r>
        <w:rPr>
          <w:shd w:val="clear" w:color="auto" w:fill="FFFFFF"/>
        </w:rPr>
        <w:t xml:space="preserve">Use Case Diagram </w:t>
      </w:r>
    </w:p>
    <w:sectPr w:rsidR="00384455" w:rsidRPr="00472DE9" w:rsidSect="001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9583" w14:textId="77777777" w:rsidR="00AE5BBA" w:rsidRDefault="00AE5BBA" w:rsidP="00BC5DEB">
      <w:pPr>
        <w:spacing w:after="0" w:line="240" w:lineRule="auto"/>
      </w:pPr>
      <w:r>
        <w:separator/>
      </w:r>
    </w:p>
  </w:endnote>
  <w:endnote w:type="continuationSeparator" w:id="0">
    <w:p w14:paraId="617F7814" w14:textId="77777777" w:rsidR="00AE5BBA" w:rsidRDefault="00AE5BBA" w:rsidP="00BC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A00000AF" w:usb1="500024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8248D" w14:textId="77777777" w:rsidR="00AE5BBA" w:rsidRDefault="00AE5BBA" w:rsidP="00BC5DEB">
      <w:pPr>
        <w:spacing w:after="0" w:line="240" w:lineRule="auto"/>
      </w:pPr>
      <w:r>
        <w:separator/>
      </w:r>
    </w:p>
  </w:footnote>
  <w:footnote w:type="continuationSeparator" w:id="0">
    <w:p w14:paraId="2310A12D" w14:textId="77777777" w:rsidR="00AE5BBA" w:rsidRDefault="00AE5BBA" w:rsidP="00BC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91D"/>
    <w:multiLevelType w:val="hybridMultilevel"/>
    <w:tmpl w:val="8E303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276C"/>
    <w:multiLevelType w:val="multilevel"/>
    <w:tmpl w:val="0B5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246"/>
    <w:multiLevelType w:val="hybridMultilevel"/>
    <w:tmpl w:val="E022249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410F"/>
    <w:multiLevelType w:val="hybridMultilevel"/>
    <w:tmpl w:val="6106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35C6"/>
    <w:multiLevelType w:val="hybridMultilevel"/>
    <w:tmpl w:val="47EED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B4922"/>
    <w:multiLevelType w:val="hybridMultilevel"/>
    <w:tmpl w:val="D0B66C6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183064B"/>
    <w:multiLevelType w:val="multilevel"/>
    <w:tmpl w:val="4C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4E11"/>
    <w:multiLevelType w:val="hybridMultilevel"/>
    <w:tmpl w:val="5080A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937C8"/>
    <w:multiLevelType w:val="hybridMultilevel"/>
    <w:tmpl w:val="3FA06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73576"/>
    <w:multiLevelType w:val="multilevel"/>
    <w:tmpl w:val="5A3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B348F"/>
    <w:multiLevelType w:val="hybridMultilevel"/>
    <w:tmpl w:val="FD9A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32CF"/>
    <w:multiLevelType w:val="hybridMultilevel"/>
    <w:tmpl w:val="33B07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E2F29"/>
    <w:multiLevelType w:val="hybridMultilevel"/>
    <w:tmpl w:val="28EC4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06A41"/>
    <w:multiLevelType w:val="hybridMultilevel"/>
    <w:tmpl w:val="4F061E9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7344"/>
    <w:multiLevelType w:val="hybridMultilevel"/>
    <w:tmpl w:val="7A826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860F1"/>
    <w:multiLevelType w:val="multilevel"/>
    <w:tmpl w:val="ABB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0B79"/>
    <w:multiLevelType w:val="multilevel"/>
    <w:tmpl w:val="9D6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7023"/>
    <w:multiLevelType w:val="hybridMultilevel"/>
    <w:tmpl w:val="861C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57037"/>
    <w:multiLevelType w:val="multilevel"/>
    <w:tmpl w:val="5AB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C7ACC"/>
    <w:multiLevelType w:val="multilevel"/>
    <w:tmpl w:val="58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44FA"/>
    <w:multiLevelType w:val="multilevel"/>
    <w:tmpl w:val="BA5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460F3"/>
    <w:multiLevelType w:val="hybridMultilevel"/>
    <w:tmpl w:val="2070C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D5A2F"/>
    <w:multiLevelType w:val="hybridMultilevel"/>
    <w:tmpl w:val="46106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54CD7"/>
    <w:multiLevelType w:val="hybridMultilevel"/>
    <w:tmpl w:val="9B6C2200"/>
    <w:lvl w:ilvl="0" w:tplc="8A4E7734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81E9F"/>
    <w:multiLevelType w:val="multilevel"/>
    <w:tmpl w:val="D41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25836"/>
    <w:multiLevelType w:val="hybridMultilevel"/>
    <w:tmpl w:val="4554F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0F2BD6"/>
    <w:multiLevelType w:val="hybridMultilevel"/>
    <w:tmpl w:val="C7E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D141FC"/>
    <w:multiLevelType w:val="hybridMultilevel"/>
    <w:tmpl w:val="4D98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9655B0"/>
    <w:multiLevelType w:val="hybridMultilevel"/>
    <w:tmpl w:val="1FF2C9A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14C48"/>
    <w:multiLevelType w:val="hybridMultilevel"/>
    <w:tmpl w:val="5B02F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D5B3F"/>
    <w:multiLevelType w:val="hybridMultilevel"/>
    <w:tmpl w:val="48DCA648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05C0"/>
    <w:multiLevelType w:val="hybridMultilevel"/>
    <w:tmpl w:val="AA5AC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F57B7"/>
    <w:multiLevelType w:val="hybridMultilevel"/>
    <w:tmpl w:val="52306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015FD1"/>
    <w:multiLevelType w:val="hybridMultilevel"/>
    <w:tmpl w:val="19F0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33097">
    <w:abstractNumId w:val="29"/>
  </w:num>
  <w:num w:numId="2" w16cid:durableId="549918665">
    <w:abstractNumId w:val="24"/>
  </w:num>
  <w:num w:numId="3" w16cid:durableId="1673408771">
    <w:abstractNumId w:val="15"/>
  </w:num>
  <w:num w:numId="4" w16cid:durableId="1591426523">
    <w:abstractNumId w:val="1"/>
  </w:num>
  <w:num w:numId="5" w16cid:durableId="65344278">
    <w:abstractNumId w:val="32"/>
  </w:num>
  <w:num w:numId="6" w16cid:durableId="1378428580">
    <w:abstractNumId w:val="5"/>
  </w:num>
  <w:num w:numId="7" w16cid:durableId="526141396">
    <w:abstractNumId w:val="21"/>
  </w:num>
  <w:num w:numId="8" w16cid:durableId="1508786400">
    <w:abstractNumId w:val="4"/>
  </w:num>
  <w:num w:numId="9" w16cid:durableId="226769384">
    <w:abstractNumId w:val="16"/>
  </w:num>
  <w:num w:numId="10" w16cid:durableId="548806688">
    <w:abstractNumId w:val="18"/>
  </w:num>
  <w:num w:numId="11" w16cid:durableId="1277711332">
    <w:abstractNumId w:val="6"/>
  </w:num>
  <w:num w:numId="12" w16cid:durableId="1930190277">
    <w:abstractNumId w:val="9"/>
  </w:num>
  <w:num w:numId="13" w16cid:durableId="34627475">
    <w:abstractNumId w:val="20"/>
  </w:num>
  <w:num w:numId="14" w16cid:durableId="99766100">
    <w:abstractNumId w:val="19"/>
  </w:num>
  <w:num w:numId="15" w16cid:durableId="2019573640">
    <w:abstractNumId w:val="8"/>
  </w:num>
  <w:num w:numId="16" w16cid:durableId="1838105791">
    <w:abstractNumId w:val="10"/>
  </w:num>
  <w:num w:numId="17" w16cid:durableId="216211438">
    <w:abstractNumId w:val="22"/>
  </w:num>
  <w:num w:numId="18" w16cid:durableId="233400239">
    <w:abstractNumId w:val="31"/>
  </w:num>
  <w:num w:numId="19" w16cid:durableId="989404805">
    <w:abstractNumId w:val="3"/>
  </w:num>
  <w:num w:numId="20" w16cid:durableId="1856650138">
    <w:abstractNumId w:val="23"/>
  </w:num>
  <w:num w:numId="21" w16cid:durableId="1439719210">
    <w:abstractNumId w:val="25"/>
  </w:num>
  <w:num w:numId="22" w16cid:durableId="1976326938">
    <w:abstractNumId w:val="14"/>
  </w:num>
  <w:num w:numId="23" w16cid:durableId="1757556204">
    <w:abstractNumId w:val="30"/>
  </w:num>
  <w:num w:numId="24" w16cid:durableId="997422607">
    <w:abstractNumId w:val="28"/>
  </w:num>
  <w:num w:numId="25" w16cid:durableId="432553051">
    <w:abstractNumId w:val="13"/>
  </w:num>
  <w:num w:numId="26" w16cid:durableId="1918201126">
    <w:abstractNumId w:val="11"/>
  </w:num>
  <w:num w:numId="27" w16cid:durableId="802847369">
    <w:abstractNumId w:val="7"/>
  </w:num>
  <w:num w:numId="28" w16cid:durableId="1284843865">
    <w:abstractNumId w:val="27"/>
  </w:num>
  <w:num w:numId="29" w16cid:durableId="1971590552">
    <w:abstractNumId w:val="12"/>
  </w:num>
  <w:num w:numId="30" w16cid:durableId="1275286779">
    <w:abstractNumId w:val="2"/>
  </w:num>
  <w:num w:numId="31" w16cid:durableId="1942178433">
    <w:abstractNumId w:val="33"/>
  </w:num>
  <w:num w:numId="32" w16cid:durableId="1160584094">
    <w:abstractNumId w:val="17"/>
  </w:num>
  <w:num w:numId="33" w16cid:durableId="1909874700">
    <w:abstractNumId w:val="0"/>
  </w:num>
  <w:num w:numId="34" w16cid:durableId="8666016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3"/>
    <w:rsid w:val="00001FE8"/>
    <w:rsid w:val="00002D45"/>
    <w:rsid w:val="00011D4E"/>
    <w:rsid w:val="0001498A"/>
    <w:rsid w:val="0001678E"/>
    <w:rsid w:val="00020EE3"/>
    <w:rsid w:val="00021FDF"/>
    <w:rsid w:val="00041A35"/>
    <w:rsid w:val="00051899"/>
    <w:rsid w:val="0005263C"/>
    <w:rsid w:val="000606E1"/>
    <w:rsid w:val="00063667"/>
    <w:rsid w:val="0006742D"/>
    <w:rsid w:val="00073B21"/>
    <w:rsid w:val="00080B8D"/>
    <w:rsid w:val="00082058"/>
    <w:rsid w:val="000A1D84"/>
    <w:rsid w:val="000A1DCD"/>
    <w:rsid w:val="000A3882"/>
    <w:rsid w:val="000B3860"/>
    <w:rsid w:val="000C48E3"/>
    <w:rsid w:val="000E14B1"/>
    <w:rsid w:val="000F5AAD"/>
    <w:rsid w:val="000F5DB9"/>
    <w:rsid w:val="0010003B"/>
    <w:rsid w:val="00101AF3"/>
    <w:rsid w:val="00116DA2"/>
    <w:rsid w:val="00134678"/>
    <w:rsid w:val="00140F57"/>
    <w:rsid w:val="001538F9"/>
    <w:rsid w:val="00173132"/>
    <w:rsid w:val="00193779"/>
    <w:rsid w:val="0019797C"/>
    <w:rsid w:val="001A7DF0"/>
    <w:rsid w:val="001B65ED"/>
    <w:rsid w:val="001D1305"/>
    <w:rsid w:val="001D2C28"/>
    <w:rsid w:val="00223118"/>
    <w:rsid w:val="00235885"/>
    <w:rsid w:val="00242140"/>
    <w:rsid w:val="00260408"/>
    <w:rsid w:val="002654FC"/>
    <w:rsid w:val="00275E7F"/>
    <w:rsid w:val="00280B6E"/>
    <w:rsid w:val="00291F60"/>
    <w:rsid w:val="00296A31"/>
    <w:rsid w:val="002A4E2A"/>
    <w:rsid w:val="002C0A58"/>
    <w:rsid w:val="002C1759"/>
    <w:rsid w:val="002C3925"/>
    <w:rsid w:val="002D6AA0"/>
    <w:rsid w:val="002E0F97"/>
    <w:rsid w:val="002F0CDB"/>
    <w:rsid w:val="003038CB"/>
    <w:rsid w:val="0031111A"/>
    <w:rsid w:val="00314C96"/>
    <w:rsid w:val="00315890"/>
    <w:rsid w:val="00341FCC"/>
    <w:rsid w:val="00345FE4"/>
    <w:rsid w:val="003535A2"/>
    <w:rsid w:val="00353F82"/>
    <w:rsid w:val="00367F8F"/>
    <w:rsid w:val="003704C9"/>
    <w:rsid w:val="00370F74"/>
    <w:rsid w:val="003832FA"/>
    <w:rsid w:val="00384455"/>
    <w:rsid w:val="00385F57"/>
    <w:rsid w:val="00387BA4"/>
    <w:rsid w:val="003A2BB8"/>
    <w:rsid w:val="003B0195"/>
    <w:rsid w:val="003B6804"/>
    <w:rsid w:val="003C37C1"/>
    <w:rsid w:val="003D12A6"/>
    <w:rsid w:val="003D1A49"/>
    <w:rsid w:val="003E44B0"/>
    <w:rsid w:val="003F1DAA"/>
    <w:rsid w:val="003F7726"/>
    <w:rsid w:val="00416084"/>
    <w:rsid w:val="00417169"/>
    <w:rsid w:val="00423E9C"/>
    <w:rsid w:val="00425586"/>
    <w:rsid w:val="00430138"/>
    <w:rsid w:val="00447B11"/>
    <w:rsid w:val="0045731D"/>
    <w:rsid w:val="00457DDA"/>
    <w:rsid w:val="00461714"/>
    <w:rsid w:val="00462611"/>
    <w:rsid w:val="00463C08"/>
    <w:rsid w:val="00472DE9"/>
    <w:rsid w:val="004733E8"/>
    <w:rsid w:val="00474E66"/>
    <w:rsid w:val="004919C6"/>
    <w:rsid w:val="004A1871"/>
    <w:rsid w:val="004A2AB4"/>
    <w:rsid w:val="004A4CE6"/>
    <w:rsid w:val="004A72BE"/>
    <w:rsid w:val="004B50A2"/>
    <w:rsid w:val="004C111C"/>
    <w:rsid w:val="004C5776"/>
    <w:rsid w:val="004D7E2F"/>
    <w:rsid w:val="004E1F2E"/>
    <w:rsid w:val="004E4D9C"/>
    <w:rsid w:val="004E4E85"/>
    <w:rsid w:val="004E559F"/>
    <w:rsid w:val="00504F60"/>
    <w:rsid w:val="005229EA"/>
    <w:rsid w:val="00525538"/>
    <w:rsid w:val="0053289C"/>
    <w:rsid w:val="00541C81"/>
    <w:rsid w:val="0055192A"/>
    <w:rsid w:val="005550A2"/>
    <w:rsid w:val="00557288"/>
    <w:rsid w:val="00557BC3"/>
    <w:rsid w:val="005618EF"/>
    <w:rsid w:val="00571877"/>
    <w:rsid w:val="00577603"/>
    <w:rsid w:val="005A18B7"/>
    <w:rsid w:val="005B20CA"/>
    <w:rsid w:val="005B4A36"/>
    <w:rsid w:val="005D2325"/>
    <w:rsid w:val="005D372F"/>
    <w:rsid w:val="005F078D"/>
    <w:rsid w:val="00604467"/>
    <w:rsid w:val="00613566"/>
    <w:rsid w:val="006371DF"/>
    <w:rsid w:val="0064028D"/>
    <w:rsid w:val="00640F55"/>
    <w:rsid w:val="00671646"/>
    <w:rsid w:val="006777D7"/>
    <w:rsid w:val="00682619"/>
    <w:rsid w:val="00686778"/>
    <w:rsid w:val="006935D0"/>
    <w:rsid w:val="00693D6C"/>
    <w:rsid w:val="006D162F"/>
    <w:rsid w:val="006D6CC4"/>
    <w:rsid w:val="006D7708"/>
    <w:rsid w:val="006E09EC"/>
    <w:rsid w:val="006E3D71"/>
    <w:rsid w:val="006E4401"/>
    <w:rsid w:val="006E7835"/>
    <w:rsid w:val="006F26C3"/>
    <w:rsid w:val="006F3591"/>
    <w:rsid w:val="00700DE1"/>
    <w:rsid w:val="0070187F"/>
    <w:rsid w:val="00701C7F"/>
    <w:rsid w:val="00733BD9"/>
    <w:rsid w:val="00751BD7"/>
    <w:rsid w:val="00760FED"/>
    <w:rsid w:val="00770AE3"/>
    <w:rsid w:val="007905B0"/>
    <w:rsid w:val="0079332A"/>
    <w:rsid w:val="007A1753"/>
    <w:rsid w:val="007A54B7"/>
    <w:rsid w:val="007C31B8"/>
    <w:rsid w:val="007C64D5"/>
    <w:rsid w:val="007E484B"/>
    <w:rsid w:val="007F7A2B"/>
    <w:rsid w:val="00820E85"/>
    <w:rsid w:val="008224EB"/>
    <w:rsid w:val="008244A2"/>
    <w:rsid w:val="00844ED4"/>
    <w:rsid w:val="00853A86"/>
    <w:rsid w:val="00853D65"/>
    <w:rsid w:val="008632B8"/>
    <w:rsid w:val="00890B4F"/>
    <w:rsid w:val="008A292D"/>
    <w:rsid w:val="008A3439"/>
    <w:rsid w:val="008B3243"/>
    <w:rsid w:val="008E16FA"/>
    <w:rsid w:val="008E3BC2"/>
    <w:rsid w:val="008E7CC0"/>
    <w:rsid w:val="008E7D10"/>
    <w:rsid w:val="008F26B6"/>
    <w:rsid w:val="00906B1C"/>
    <w:rsid w:val="00922898"/>
    <w:rsid w:val="00923418"/>
    <w:rsid w:val="00941ACD"/>
    <w:rsid w:val="00946A29"/>
    <w:rsid w:val="00963424"/>
    <w:rsid w:val="00964D4E"/>
    <w:rsid w:val="009704ED"/>
    <w:rsid w:val="009739FE"/>
    <w:rsid w:val="0098661B"/>
    <w:rsid w:val="00987393"/>
    <w:rsid w:val="00997EDD"/>
    <w:rsid w:val="009A2DBB"/>
    <w:rsid w:val="009B06C6"/>
    <w:rsid w:val="009B1EA8"/>
    <w:rsid w:val="009B4906"/>
    <w:rsid w:val="009C2DD8"/>
    <w:rsid w:val="009C6184"/>
    <w:rsid w:val="009C6CA3"/>
    <w:rsid w:val="009C7274"/>
    <w:rsid w:val="009C75AB"/>
    <w:rsid w:val="009D239A"/>
    <w:rsid w:val="009D6856"/>
    <w:rsid w:val="009E0090"/>
    <w:rsid w:val="009F1828"/>
    <w:rsid w:val="00A028F6"/>
    <w:rsid w:val="00A16F39"/>
    <w:rsid w:val="00A16FB0"/>
    <w:rsid w:val="00A17ABD"/>
    <w:rsid w:val="00A37421"/>
    <w:rsid w:val="00A423C1"/>
    <w:rsid w:val="00A52694"/>
    <w:rsid w:val="00A53C7C"/>
    <w:rsid w:val="00A607E8"/>
    <w:rsid w:val="00A62563"/>
    <w:rsid w:val="00A677EB"/>
    <w:rsid w:val="00A6799E"/>
    <w:rsid w:val="00A67D0D"/>
    <w:rsid w:val="00A7569C"/>
    <w:rsid w:val="00A8646A"/>
    <w:rsid w:val="00A8685B"/>
    <w:rsid w:val="00A91213"/>
    <w:rsid w:val="00A9324A"/>
    <w:rsid w:val="00AA0ACC"/>
    <w:rsid w:val="00AB430C"/>
    <w:rsid w:val="00AC4DFA"/>
    <w:rsid w:val="00AD102D"/>
    <w:rsid w:val="00AD3E29"/>
    <w:rsid w:val="00AE0556"/>
    <w:rsid w:val="00AE22BB"/>
    <w:rsid w:val="00AE26C2"/>
    <w:rsid w:val="00AE4387"/>
    <w:rsid w:val="00AE5326"/>
    <w:rsid w:val="00AE5BBA"/>
    <w:rsid w:val="00AE66D0"/>
    <w:rsid w:val="00B041BE"/>
    <w:rsid w:val="00B158F8"/>
    <w:rsid w:val="00B226EE"/>
    <w:rsid w:val="00B23F7D"/>
    <w:rsid w:val="00B259E2"/>
    <w:rsid w:val="00B26CFF"/>
    <w:rsid w:val="00B42358"/>
    <w:rsid w:val="00B435C7"/>
    <w:rsid w:val="00B44E4C"/>
    <w:rsid w:val="00B451E5"/>
    <w:rsid w:val="00B468FB"/>
    <w:rsid w:val="00B47FEA"/>
    <w:rsid w:val="00B503C0"/>
    <w:rsid w:val="00B56F4B"/>
    <w:rsid w:val="00B6101E"/>
    <w:rsid w:val="00B61F22"/>
    <w:rsid w:val="00B6613D"/>
    <w:rsid w:val="00B72707"/>
    <w:rsid w:val="00B75DEB"/>
    <w:rsid w:val="00B91B00"/>
    <w:rsid w:val="00B943AB"/>
    <w:rsid w:val="00B96B11"/>
    <w:rsid w:val="00B96DF2"/>
    <w:rsid w:val="00BA0595"/>
    <w:rsid w:val="00BA7CA7"/>
    <w:rsid w:val="00BB19E3"/>
    <w:rsid w:val="00BC5DEB"/>
    <w:rsid w:val="00BC7665"/>
    <w:rsid w:val="00BD6AD1"/>
    <w:rsid w:val="00BE370D"/>
    <w:rsid w:val="00BF15A7"/>
    <w:rsid w:val="00BF426C"/>
    <w:rsid w:val="00BF7EBF"/>
    <w:rsid w:val="00C02F48"/>
    <w:rsid w:val="00C0463A"/>
    <w:rsid w:val="00C2704C"/>
    <w:rsid w:val="00C4241A"/>
    <w:rsid w:val="00C43DB7"/>
    <w:rsid w:val="00C554A7"/>
    <w:rsid w:val="00C636AE"/>
    <w:rsid w:val="00C716FB"/>
    <w:rsid w:val="00C773A4"/>
    <w:rsid w:val="00C77F24"/>
    <w:rsid w:val="00C91695"/>
    <w:rsid w:val="00CB46E1"/>
    <w:rsid w:val="00CB6460"/>
    <w:rsid w:val="00CC2658"/>
    <w:rsid w:val="00CC4CE6"/>
    <w:rsid w:val="00CD1B10"/>
    <w:rsid w:val="00CD6BD0"/>
    <w:rsid w:val="00CE0905"/>
    <w:rsid w:val="00CE4005"/>
    <w:rsid w:val="00CF60A7"/>
    <w:rsid w:val="00D16328"/>
    <w:rsid w:val="00D17300"/>
    <w:rsid w:val="00D24A8F"/>
    <w:rsid w:val="00D30F9E"/>
    <w:rsid w:val="00D34259"/>
    <w:rsid w:val="00D40FAF"/>
    <w:rsid w:val="00D47DE0"/>
    <w:rsid w:val="00D61730"/>
    <w:rsid w:val="00D7265F"/>
    <w:rsid w:val="00D742A9"/>
    <w:rsid w:val="00D9667C"/>
    <w:rsid w:val="00D9763D"/>
    <w:rsid w:val="00DB5E2D"/>
    <w:rsid w:val="00DB7837"/>
    <w:rsid w:val="00DC0AE7"/>
    <w:rsid w:val="00DD5132"/>
    <w:rsid w:val="00DF129B"/>
    <w:rsid w:val="00E07F87"/>
    <w:rsid w:val="00E13563"/>
    <w:rsid w:val="00E139DA"/>
    <w:rsid w:val="00E32C71"/>
    <w:rsid w:val="00E470F1"/>
    <w:rsid w:val="00E577E1"/>
    <w:rsid w:val="00E57DE7"/>
    <w:rsid w:val="00E63F41"/>
    <w:rsid w:val="00E64BA4"/>
    <w:rsid w:val="00E65DD2"/>
    <w:rsid w:val="00EC06F3"/>
    <w:rsid w:val="00EC3C93"/>
    <w:rsid w:val="00ED07BD"/>
    <w:rsid w:val="00ED1610"/>
    <w:rsid w:val="00ED1B4B"/>
    <w:rsid w:val="00EE12A0"/>
    <w:rsid w:val="00EF414F"/>
    <w:rsid w:val="00F26CDF"/>
    <w:rsid w:val="00F3659C"/>
    <w:rsid w:val="00F372D2"/>
    <w:rsid w:val="00F42111"/>
    <w:rsid w:val="00F603AF"/>
    <w:rsid w:val="00F71C2F"/>
    <w:rsid w:val="00F81A75"/>
    <w:rsid w:val="00F86EF0"/>
    <w:rsid w:val="00F95606"/>
    <w:rsid w:val="00FA0F5C"/>
    <w:rsid w:val="00FA48FE"/>
    <w:rsid w:val="00FA5167"/>
    <w:rsid w:val="00FA64D8"/>
    <w:rsid w:val="00FB04F4"/>
    <w:rsid w:val="00FC0AC1"/>
    <w:rsid w:val="00FC19D0"/>
    <w:rsid w:val="00FC200C"/>
    <w:rsid w:val="00FE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03CE"/>
  <w15:chartTrackingRefBased/>
  <w15:docId w15:val="{125A26C2-9624-4342-BCE1-8FBA02A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79"/>
  </w:style>
  <w:style w:type="paragraph" w:styleId="Heading1">
    <w:name w:val="heading 1"/>
    <w:basedOn w:val="Normal"/>
    <w:next w:val="Normal"/>
    <w:link w:val="Heading1Char"/>
    <w:uiPriority w:val="9"/>
    <w:qFormat/>
    <w:rsid w:val="003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B04F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B6460"/>
    <w:rPr>
      <w:color w:val="666666"/>
    </w:rPr>
  </w:style>
  <w:style w:type="paragraph" w:styleId="NormalWeb">
    <w:name w:val="Normal (Web)"/>
    <w:basedOn w:val="Normal"/>
    <w:link w:val="NormalWebChar"/>
    <w:uiPriority w:val="99"/>
    <w:unhideWhenUsed/>
    <w:rsid w:val="0097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ListTable1Light">
    <w:name w:val="List Table 1 Light"/>
    <w:basedOn w:val="TableNormal"/>
    <w:uiPriority w:val="46"/>
    <w:rsid w:val="00A864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B158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RACT">
    <w:name w:val="BRACT"/>
    <w:basedOn w:val="Normal"/>
    <w:link w:val="BRACTChar"/>
    <w:qFormat/>
    <w:rsid w:val="002E0F97"/>
    <w:pPr>
      <w:spacing w:after="0" w:line="240" w:lineRule="auto"/>
      <w:ind w:left="720" w:hanging="360"/>
      <w:jc w:val="center"/>
    </w:pPr>
    <w:rPr>
      <w:rFonts w:ascii="Neue Haas Grotesk Text Pro" w:hAnsi="Neue Haas Grotesk Text Pro"/>
    </w:rPr>
  </w:style>
  <w:style w:type="character" w:customStyle="1" w:styleId="BRACTChar">
    <w:name w:val="BRACT Char"/>
    <w:basedOn w:val="DefaultParagraphFont"/>
    <w:link w:val="BRACT"/>
    <w:rsid w:val="002E0F97"/>
    <w:rPr>
      <w:rFonts w:ascii="Neue Haas Grotesk Text Pro" w:hAnsi="Neue Haas Grotesk Text Pro"/>
    </w:rPr>
  </w:style>
  <w:style w:type="paragraph" w:customStyle="1" w:styleId="InstituteName">
    <w:name w:val="Institute Name"/>
    <w:basedOn w:val="Normal"/>
    <w:link w:val="InstituteNameChar"/>
    <w:qFormat/>
    <w:rsid w:val="002E0F97"/>
    <w:pPr>
      <w:spacing w:line="360" w:lineRule="auto"/>
      <w:ind w:left="720" w:hanging="360"/>
      <w:jc w:val="center"/>
    </w:pPr>
    <w:rPr>
      <w:rFonts w:ascii="Neue Haas Grotesk Text Pro" w:hAnsi="Neue Haas Grotesk Text Pro"/>
      <w:b/>
      <w:bCs/>
      <w:caps/>
    </w:rPr>
  </w:style>
  <w:style w:type="character" w:customStyle="1" w:styleId="InstituteNameChar">
    <w:name w:val="Institute Name Char"/>
    <w:basedOn w:val="DefaultParagraphFont"/>
    <w:link w:val="InstituteName"/>
    <w:rsid w:val="002E0F97"/>
    <w:rPr>
      <w:rFonts w:ascii="Neue Haas Grotesk Text Pro" w:hAnsi="Neue Haas Grotesk Text Pro"/>
      <w:b/>
      <w:bCs/>
      <w:caps/>
    </w:rPr>
  </w:style>
  <w:style w:type="paragraph" w:customStyle="1" w:styleId="Subject">
    <w:name w:val="Subject"/>
    <w:basedOn w:val="Normal"/>
    <w:link w:val="SubjectChar"/>
    <w:qFormat/>
    <w:rsid w:val="002E0F97"/>
    <w:pPr>
      <w:spacing w:line="240" w:lineRule="auto"/>
      <w:ind w:left="720" w:hanging="360"/>
      <w:jc w:val="center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SubjectChar">
    <w:name w:val="Subject Char"/>
    <w:basedOn w:val="DefaultParagraphFont"/>
    <w:link w:val="Subject"/>
    <w:rsid w:val="002E0F97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Assignment">
    <w:name w:val="Assignment"/>
    <w:basedOn w:val="Normal"/>
    <w:link w:val="AssignmentChar"/>
    <w:qFormat/>
    <w:rsid w:val="00416084"/>
    <w:pPr>
      <w:spacing w:before="240" w:after="0" w:line="360" w:lineRule="auto"/>
      <w:jc w:val="center"/>
      <w:outlineLvl w:val="0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AssignmentChar">
    <w:name w:val="Assignment Char"/>
    <w:basedOn w:val="DefaultParagraphFont"/>
    <w:link w:val="Assignment"/>
    <w:rsid w:val="00416084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Heading">
    <w:name w:val="Heading"/>
    <w:basedOn w:val="Normal"/>
    <w:link w:val="HeadingChar"/>
    <w:qFormat/>
    <w:rsid w:val="00416084"/>
    <w:pPr>
      <w:spacing w:line="360" w:lineRule="auto"/>
      <w:outlineLvl w:val="1"/>
    </w:pPr>
    <w:rPr>
      <w:rFonts w:ascii="Neue Haas Grotesk Text Pro" w:hAnsi="Neue Haas Grotesk Text Pro"/>
      <w:b/>
      <w:bCs/>
      <w:caps/>
    </w:rPr>
  </w:style>
  <w:style w:type="character" w:customStyle="1" w:styleId="HeadingChar">
    <w:name w:val="Heading Char"/>
    <w:basedOn w:val="DefaultParagraphFont"/>
    <w:link w:val="Heading"/>
    <w:rsid w:val="00416084"/>
    <w:rPr>
      <w:rFonts w:ascii="Neue Haas Grotesk Text Pro" w:hAnsi="Neue Haas Grotesk Text Pro"/>
      <w:b/>
      <w:bCs/>
      <w:caps/>
    </w:rPr>
  </w:style>
  <w:style w:type="paragraph" w:customStyle="1" w:styleId="Text">
    <w:name w:val="Text"/>
    <w:basedOn w:val="NormalWeb"/>
    <w:link w:val="TextChar"/>
    <w:qFormat/>
    <w:rsid w:val="000F5AAD"/>
    <w:pPr>
      <w:spacing w:before="0" w:beforeAutospacing="0" w:after="240" w:afterAutospacing="0" w:line="360" w:lineRule="auto"/>
      <w:jc w:val="both"/>
    </w:pPr>
    <w:rPr>
      <w:rFonts w:ascii="Neue Haas Grotesk Text Pro" w:hAnsi="Neue Haas Grotesk Text Pro"/>
      <w:shd w:val="clear" w:color="auto" w:fill="FFFFFF"/>
    </w:rPr>
  </w:style>
  <w:style w:type="character" w:customStyle="1" w:styleId="NormalWebChar">
    <w:name w:val="Normal (Web) Char"/>
    <w:basedOn w:val="DefaultParagraphFont"/>
    <w:link w:val="NormalWeb"/>
    <w:uiPriority w:val="99"/>
    <w:rsid w:val="000F5AAD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Char">
    <w:name w:val="Text Char"/>
    <w:basedOn w:val="NormalWebChar"/>
    <w:link w:val="Text"/>
    <w:rsid w:val="000F5AAD"/>
    <w:rPr>
      <w:rFonts w:ascii="Neue Haas Grotesk Text Pro" w:eastAsia="Times New Roman" w:hAnsi="Neue Haas Grotesk Text Pro" w:cs="Times New Roman"/>
      <w:kern w:val="0"/>
      <w:lang w:eastAsia="en-IN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A91213"/>
    <w:pPr>
      <w:spacing w:line="360" w:lineRule="auto"/>
      <w:outlineLvl w:val="2"/>
    </w:pPr>
    <w:rPr>
      <w:rFonts w:ascii="Neue Haas Grotesk Text Pro" w:hAnsi="Neue Haas Grotesk Text Pro"/>
      <w:b/>
      <w:bCs/>
    </w:rPr>
  </w:style>
  <w:style w:type="character" w:customStyle="1" w:styleId="SubheadingChar">
    <w:name w:val="Subheading Char"/>
    <w:basedOn w:val="DefaultParagraphFont"/>
    <w:link w:val="Subheading"/>
    <w:rsid w:val="00A91213"/>
    <w:rPr>
      <w:rFonts w:ascii="Neue Haas Grotesk Text Pro" w:hAnsi="Neue Haas Grotesk Text Pro"/>
      <w:b/>
      <w:bCs/>
    </w:rPr>
  </w:style>
  <w:style w:type="paragraph" w:customStyle="1" w:styleId="code">
    <w:name w:val="code"/>
    <w:basedOn w:val="Normal"/>
    <w:link w:val="codeChar"/>
    <w:qFormat/>
    <w:rsid w:val="005B20CA"/>
    <w:pPr>
      <w:spacing w:after="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5B20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EB"/>
  </w:style>
  <w:style w:type="paragraph" w:styleId="Footer">
    <w:name w:val="footer"/>
    <w:basedOn w:val="Normal"/>
    <w:link w:val="Foot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EB"/>
  </w:style>
  <w:style w:type="paragraph" w:customStyle="1" w:styleId="codeoutput">
    <w:name w:val="code output"/>
    <w:basedOn w:val="code"/>
    <w:link w:val="codeoutputChar"/>
    <w:qFormat/>
    <w:rsid w:val="00CD6BD0"/>
    <w:pPr>
      <w:shd w:val="clear" w:color="auto" w:fill="000000" w:themeFill="text1"/>
      <w:ind w:firstLine="180"/>
    </w:pPr>
    <w:rPr>
      <w:rFonts w:ascii="Cascadia Mono" w:hAnsi="Cascadia Mono" w:cs="Cascadia Mono"/>
    </w:rPr>
  </w:style>
  <w:style w:type="character" w:customStyle="1" w:styleId="codeoutputChar">
    <w:name w:val="code output Char"/>
    <w:basedOn w:val="codeChar"/>
    <w:link w:val="codeoutput"/>
    <w:rsid w:val="00CD6BD0"/>
    <w:rPr>
      <w:rFonts w:ascii="Cascadia Mono" w:hAnsi="Cascadia Mono" w:cs="Cascadia Mono"/>
      <w:sz w:val="20"/>
      <w:szCs w:val="20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IT%20Pune\Second%20Year\Academics\0000%20Lab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5607-DDF6-4FF2-93A0-6338B5E8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0000 Lab Assignment Template.dotx</Template>
  <TotalTime>2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Saraf</dc:creator>
  <cp:keywords/>
  <dc:description/>
  <cp:lastModifiedBy>Abhishek Saraf</cp:lastModifiedBy>
  <cp:revision>5</cp:revision>
  <cp:lastPrinted>2026-04-20T16:44:00Z</cp:lastPrinted>
  <dcterms:created xsi:type="dcterms:W3CDTF">2026-04-23T22:28:00Z</dcterms:created>
  <dcterms:modified xsi:type="dcterms:W3CDTF">2026-04-23T22:29:00Z</dcterms:modified>
</cp:coreProperties>
</file>