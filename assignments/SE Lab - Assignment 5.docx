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E56827" w14:textId="77777777" w:rsidR="00FB04F4" w:rsidRPr="00FB04F4" w:rsidRDefault="00FB04F4" w:rsidP="002E0F97">
      <w:pPr>
        <w:pStyle w:val="BRACT"/>
      </w:pPr>
      <w:r w:rsidRPr="00FB04F4">
        <w:t xml:space="preserve">Bansilal Ramnath Agarwal Charitable Trust’s </w:t>
      </w:r>
    </w:p>
    <w:p w14:paraId="0AD982ED" w14:textId="77777777" w:rsidR="00FB04F4" w:rsidRPr="002E0F97" w:rsidRDefault="00FB04F4" w:rsidP="002E0F97">
      <w:pPr>
        <w:pStyle w:val="InstituteName"/>
      </w:pPr>
      <w:r w:rsidRPr="002E0F97">
        <w:t>VISHWAKARMA INSTITUTE OF TECHNOLOGY – PUNE</w:t>
      </w:r>
    </w:p>
    <w:p w14:paraId="11074C7C" w14:textId="77777777" w:rsidR="00512F7A" w:rsidRDefault="00512F7A" w:rsidP="00387BA4">
      <w:pPr>
        <w:spacing w:line="360" w:lineRule="auto"/>
        <w:rPr>
          <w:rFonts w:ascii="Neue Haas Grotesk Text Pro" w:hAnsi="Neue Haas Grotesk Text Pro"/>
          <w:b/>
          <w:bCs/>
        </w:rPr>
      </w:pPr>
    </w:p>
    <w:p w14:paraId="3DE20B6F" w14:textId="54BD7114" w:rsidR="00FB04F4" w:rsidRPr="002E0F97" w:rsidRDefault="00DD5132" w:rsidP="002E0F97">
      <w:pPr>
        <w:pStyle w:val="Subject"/>
      </w:pPr>
      <w:r w:rsidRPr="002E0F97">
        <w:t>CS2</w:t>
      </w:r>
      <w:r w:rsidR="00A91213">
        <w:t>31</w:t>
      </w:r>
      <w:r w:rsidR="00B041BE">
        <w:t>1</w:t>
      </w:r>
      <w:r w:rsidRPr="002E0F97">
        <w:t>:</w:t>
      </w:r>
      <w:r w:rsidR="00B041BE">
        <w:tab/>
      </w:r>
      <w:r w:rsidRPr="002E0F97">
        <w:tab/>
      </w:r>
      <w:r w:rsidR="00B041BE">
        <w:t>Software Engineering</w:t>
      </w:r>
    </w:p>
    <w:p w14:paraId="23DD75C5" w14:textId="77777777" w:rsidR="00CF60A7" w:rsidRPr="00FB04F4" w:rsidRDefault="00CF60A7" w:rsidP="00CF60A7">
      <w:pPr>
        <w:spacing w:after="0" w:line="360" w:lineRule="auto"/>
        <w:ind w:left="720" w:hanging="360"/>
        <w:jc w:val="center"/>
        <w:rPr>
          <w:rFonts w:ascii="Neue Haas Grotesk Text Pro" w:hAnsi="Neue Haas Grotesk Text Pro"/>
          <w:b/>
          <w:bCs/>
          <w:sz w:val="28"/>
          <w:szCs w:val="28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027"/>
        <w:gridCol w:w="280"/>
        <w:gridCol w:w="280"/>
        <w:gridCol w:w="5429"/>
      </w:tblGrid>
      <w:tr w:rsidR="001538F9" w:rsidRPr="00FB04F4" w14:paraId="3F1579EC" w14:textId="77777777" w:rsidTr="0055192A">
        <w:trPr>
          <w:trHeight w:val="625"/>
          <w:jc w:val="center"/>
        </w:trPr>
        <w:tc>
          <w:tcPr>
            <w:tcW w:w="3027" w:type="dxa"/>
            <w:tcBorders>
              <w:right w:val="nil"/>
            </w:tcBorders>
            <w:shd w:val="clear" w:color="auto" w:fill="F2F2F2" w:themeFill="background1" w:themeFillShade="F2"/>
            <w:vAlign w:val="center"/>
          </w:tcPr>
          <w:p w14:paraId="01FBD53F" w14:textId="77777777" w:rsidR="001538F9" w:rsidRPr="00FB04F4" w:rsidRDefault="001538F9" w:rsidP="001538F9">
            <w:pPr>
              <w:jc w:val="right"/>
              <w:rPr>
                <w:rFonts w:ascii="Neue Haas Grotesk Text Pro" w:hAnsi="Neue Haas Grotesk Text Pro"/>
              </w:rPr>
            </w:pPr>
            <w:r w:rsidRPr="00FB04F4">
              <w:rPr>
                <w:rFonts w:ascii="Neue Haas Grotesk Text Pro" w:hAnsi="Neue Haas Grotesk Text Pro"/>
              </w:rPr>
              <w:t>Division</w:t>
            </w:r>
          </w:p>
        </w:tc>
        <w:tc>
          <w:tcPr>
            <w:tcW w:w="280" w:type="dxa"/>
            <w:tcBorders>
              <w:left w:val="nil"/>
            </w:tcBorders>
            <w:shd w:val="clear" w:color="auto" w:fill="F2F2F2" w:themeFill="background1" w:themeFillShade="F2"/>
            <w:vAlign w:val="center"/>
          </w:tcPr>
          <w:p w14:paraId="35307AB9" w14:textId="77777777" w:rsidR="001538F9" w:rsidRPr="00FB04F4" w:rsidRDefault="001538F9" w:rsidP="001538F9">
            <w:pPr>
              <w:jc w:val="center"/>
              <w:rPr>
                <w:rFonts w:ascii="Neue Haas Grotesk Text Pro" w:hAnsi="Neue Haas Grotesk Text Pro"/>
              </w:rPr>
            </w:pPr>
          </w:p>
        </w:tc>
        <w:tc>
          <w:tcPr>
            <w:tcW w:w="280" w:type="dxa"/>
            <w:tcBorders>
              <w:right w:val="nil"/>
            </w:tcBorders>
            <w:vAlign w:val="center"/>
          </w:tcPr>
          <w:p w14:paraId="1FE0E4D3" w14:textId="77777777" w:rsidR="001538F9" w:rsidRPr="00FB04F4" w:rsidRDefault="001538F9" w:rsidP="001538F9">
            <w:pPr>
              <w:jc w:val="center"/>
              <w:rPr>
                <w:rFonts w:ascii="Neue Haas Grotesk Text Pro" w:hAnsi="Neue Haas Grotesk Text Pro"/>
              </w:rPr>
            </w:pPr>
          </w:p>
        </w:tc>
        <w:tc>
          <w:tcPr>
            <w:tcW w:w="5429" w:type="dxa"/>
            <w:tcBorders>
              <w:left w:val="nil"/>
            </w:tcBorders>
            <w:vAlign w:val="center"/>
          </w:tcPr>
          <w:p w14:paraId="11B7466D" w14:textId="77777777" w:rsidR="001538F9" w:rsidRPr="00FB04F4" w:rsidRDefault="001538F9" w:rsidP="001538F9">
            <w:pPr>
              <w:rPr>
                <w:rFonts w:ascii="Neue Haas Grotesk Text Pro" w:hAnsi="Neue Haas Grotesk Text Pro"/>
              </w:rPr>
            </w:pPr>
            <w:r w:rsidRPr="00FB04F4">
              <w:rPr>
                <w:rFonts w:ascii="Neue Haas Grotesk Text Pro" w:hAnsi="Neue Haas Grotesk Text Pro"/>
              </w:rPr>
              <w:t>SY CS-A</w:t>
            </w:r>
          </w:p>
        </w:tc>
      </w:tr>
      <w:tr w:rsidR="001538F9" w:rsidRPr="00FB04F4" w14:paraId="08C5140B" w14:textId="77777777" w:rsidTr="0055192A">
        <w:trPr>
          <w:trHeight w:val="625"/>
          <w:jc w:val="center"/>
        </w:trPr>
        <w:tc>
          <w:tcPr>
            <w:tcW w:w="3027" w:type="dxa"/>
            <w:tcBorders>
              <w:right w:val="nil"/>
            </w:tcBorders>
            <w:shd w:val="clear" w:color="auto" w:fill="F2F2F2" w:themeFill="background1" w:themeFillShade="F2"/>
            <w:vAlign w:val="center"/>
          </w:tcPr>
          <w:p w14:paraId="35F320A9" w14:textId="77777777" w:rsidR="001538F9" w:rsidRPr="00FB04F4" w:rsidRDefault="001538F9" w:rsidP="001538F9">
            <w:pPr>
              <w:jc w:val="right"/>
              <w:rPr>
                <w:rFonts w:ascii="Neue Haas Grotesk Text Pro" w:hAnsi="Neue Haas Grotesk Text Pro"/>
              </w:rPr>
            </w:pPr>
            <w:r w:rsidRPr="00FB04F4">
              <w:rPr>
                <w:rFonts w:ascii="Neue Haas Grotesk Text Pro" w:hAnsi="Neue Haas Grotesk Text Pro"/>
              </w:rPr>
              <w:t>Batch</w:t>
            </w:r>
          </w:p>
        </w:tc>
        <w:tc>
          <w:tcPr>
            <w:tcW w:w="280" w:type="dxa"/>
            <w:tcBorders>
              <w:left w:val="nil"/>
            </w:tcBorders>
            <w:shd w:val="clear" w:color="auto" w:fill="F2F2F2" w:themeFill="background1" w:themeFillShade="F2"/>
            <w:vAlign w:val="center"/>
          </w:tcPr>
          <w:p w14:paraId="4B38C9A3" w14:textId="77777777" w:rsidR="001538F9" w:rsidRPr="00FB04F4" w:rsidRDefault="001538F9" w:rsidP="001538F9">
            <w:pPr>
              <w:jc w:val="center"/>
              <w:rPr>
                <w:rFonts w:ascii="Neue Haas Grotesk Text Pro" w:hAnsi="Neue Haas Grotesk Text Pro"/>
              </w:rPr>
            </w:pPr>
          </w:p>
        </w:tc>
        <w:tc>
          <w:tcPr>
            <w:tcW w:w="280" w:type="dxa"/>
            <w:tcBorders>
              <w:right w:val="nil"/>
            </w:tcBorders>
            <w:vAlign w:val="center"/>
          </w:tcPr>
          <w:p w14:paraId="5C9C4EAD" w14:textId="77777777" w:rsidR="001538F9" w:rsidRPr="00FB04F4" w:rsidRDefault="001538F9" w:rsidP="001538F9">
            <w:pPr>
              <w:jc w:val="center"/>
              <w:rPr>
                <w:rFonts w:ascii="Neue Haas Grotesk Text Pro" w:hAnsi="Neue Haas Grotesk Text Pro"/>
              </w:rPr>
            </w:pPr>
          </w:p>
        </w:tc>
        <w:tc>
          <w:tcPr>
            <w:tcW w:w="5429" w:type="dxa"/>
            <w:tcBorders>
              <w:left w:val="nil"/>
            </w:tcBorders>
            <w:vAlign w:val="center"/>
          </w:tcPr>
          <w:p w14:paraId="7383223B" w14:textId="77777777" w:rsidR="001538F9" w:rsidRPr="00FB04F4" w:rsidRDefault="001538F9" w:rsidP="001538F9">
            <w:pPr>
              <w:rPr>
                <w:rFonts w:ascii="Neue Haas Grotesk Text Pro" w:hAnsi="Neue Haas Grotesk Text Pro"/>
              </w:rPr>
            </w:pPr>
            <w:r w:rsidRPr="00FB04F4">
              <w:rPr>
                <w:rFonts w:ascii="Neue Haas Grotesk Text Pro" w:hAnsi="Neue Haas Grotesk Text Pro"/>
              </w:rPr>
              <w:t>3</w:t>
            </w:r>
          </w:p>
        </w:tc>
      </w:tr>
      <w:tr w:rsidR="001538F9" w:rsidRPr="00FB04F4" w14:paraId="365F60DD" w14:textId="77777777" w:rsidTr="0055192A">
        <w:trPr>
          <w:trHeight w:val="625"/>
          <w:jc w:val="center"/>
        </w:trPr>
        <w:tc>
          <w:tcPr>
            <w:tcW w:w="3027" w:type="dxa"/>
            <w:tcBorders>
              <w:right w:val="nil"/>
            </w:tcBorders>
            <w:shd w:val="clear" w:color="auto" w:fill="F2F2F2" w:themeFill="background1" w:themeFillShade="F2"/>
            <w:vAlign w:val="center"/>
          </w:tcPr>
          <w:p w14:paraId="0B9E9EF9" w14:textId="77777777" w:rsidR="001538F9" w:rsidRPr="00FB04F4" w:rsidRDefault="001538F9" w:rsidP="001538F9">
            <w:pPr>
              <w:jc w:val="right"/>
              <w:rPr>
                <w:rFonts w:ascii="Neue Haas Grotesk Text Pro" w:hAnsi="Neue Haas Grotesk Text Pro"/>
              </w:rPr>
            </w:pPr>
            <w:r w:rsidRPr="00FB04F4">
              <w:rPr>
                <w:rFonts w:ascii="Neue Haas Grotesk Text Pro" w:hAnsi="Neue Haas Grotesk Text Pro"/>
              </w:rPr>
              <w:t>GR Number (PRN)</w:t>
            </w:r>
          </w:p>
        </w:tc>
        <w:tc>
          <w:tcPr>
            <w:tcW w:w="280" w:type="dxa"/>
            <w:tcBorders>
              <w:left w:val="nil"/>
            </w:tcBorders>
            <w:shd w:val="clear" w:color="auto" w:fill="F2F2F2" w:themeFill="background1" w:themeFillShade="F2"/>
            <w:vAlign w:val="center"/>
          </w:tcPr>
          <w:p w14:paraId="5F457A0A" w14:textId="77777777" w:rsidR="001538F9" w:rsidRPr="00FB04F4" w:rsidRDefault="001538F9" w:rsidP="001538F9">
            <w:pPr>
              <w:jc w:val="center"/>
              <w:rPr>
                <w:rFonts w:ascii="Neue Haas Grotesk Text Pro" w:hAnsi="Neue Haas Grotesk Text Pro"/>
              </w:rPr>
            </w:pPr>
          </w:p>
        </w:tc>
        <w:tc>
          <w:tcPr>
            <w:tcW w:w="280" w:type="dxa"/>
            <w:tcBorders>
              <w:right w:val="nil"/>
            </w:tcBorders>
            <w:vAlign w:val="center"/>
          </w:tcPr>
          <w:p w14:paraId="0767CBB2" w14:textId="77777777" w:rsidR="001538F9" w:rsidRPr="00FB04F4" w:rsidRDefault="001538F9" w:rsidP="001538F9">
            <w:pPr>
              <w:jc w:val="center"/>
              <w:rPr>
                <w:rFonts w:ascii="Neue Haas Grotesk Text Pro" w:hAnsi="Neue Haas Grotesk Text Pro"/>
              </w:rPr>
            </w:pPr>
          </w:p>
        </w:tc>
        <w:tc>
          <w:tcPr>
            <w:tcW w:w="5429" w:type="dxa"/>
            <w:tcBorders>
              <w:left w:val="nil"/>
            </w:tcBorders>
            <w:vAlign w:val="center"/>
          </w:tcPr>
          <w:p w14:paraId="33FE1B05" w14:textId="77777777" w:rsidR="001538F9" w:rsidRPr="001538F9" w:rsidRDefault="001538F9" w:rsidP="001538F9">
            <w:pPr>
              <w:rPr>
                <w:rFonts w:ascii="Neue Haas Grotesk Text Pro" w:hAnsi="Neue Haas Grotesk Text Pro"/>
                <w:b/>
                <w:bCs/>
              </w:rPr>
            </w:pPr>
            <w:r w:rsidRPr="001538F9">
              <w:rPr>
                <w:rFonts w:ascii="Neue Haas Grotesk Text Pro" w:hAnsi="Neue Haas Grotesk Text Pro"/>
              </w:rPr>
              <w:t>12413610</w:t>
            </w:r>
          </w:p>
        </w:tc>
      </w:tr>
      <w:tr w:rsidR="001538F9" w:rsidRPr="00FB04F4" w14:paraId="25300A45" w14:textId="77777777" w:rsidTr="0055192A">
        <w:trPr>
          <w:trHeight w:val="625"/>
          <w:jc w:val="center"/>
        </w:trPr>
        <w:tc>
          <w:tcPr>
            <w:tcW w:w="3027" w:type="dxa"/>
            <w:tcBorders>
              <w:right w:val="nil"/>
            </w:tcBorders>
            <w:shd w:val="clear" w:color="auto" w:fill="F2F2F2" w:themeFill="background1" w:themeFillShade="F2"/>
            <w:vAlign w:val="center"/>
          </w:tcPr>
          <w:p w14:paraId="0413D428" w14:textId="77777777" w:rsidR="001538F9" w:rsidRPr="00FB04F4" w:rsidRDefault="001538F9" w:rsidP="001538F9">
            <w:pPr>
              <w:jc w:val="right"/>
              <w:rPr>
                <w:rFonts w:ascii="Neue Haas Grotesk Text Pro" w:hAnsi="Neue Haas Grotesk Text Pro"/>
              </w:rPr>
            </w:pPr>
            <w:r w:rsidRPr="00FB04F4">
              <w:rPr>
                <w:rFonts w:ascii="Neue Haas Grotesk Text Pro" w:hAnsi="Neue Haas Grotesk Text Pro"/>
              </w:rPr>
              <w:t>Roll No.</w:t>
            </w:r>
          </w:p>
        </w:tc>
        <w:tc>
          <w:tcPr>
            <w:tcW w:w="280" w:type="dxa"/>
            <w:tcBorders>
              <w:left w:val="nil"/>
            </w:tcBorders>
            <w:shd w:val="clear" w:color="auto" w:fill="F2F2F2" w:themeFill="background1" w:themeFillShade="F2"/>
            <w:vAlign w:val="center"/>
          </w:tcPr>
          <w:p w14:paraId="07BEBC28" w14:textId="77777777" w:rsidR="001538F9" w:rsidRPr="00FB04F4" w:rsidRDefault="001538F9" w:rsidP="001538F9">
            <w:pPr>
              <w:jc w:val="center"/>
              <w:rPr>
                <w:rFonts w:ascii="Neue Haas Grotesk Text Pro" w:hAnsi="Neue Haas Grotesk Text Pro"/>
              </w:rPr>
            </w:pPr>
          </w:p>
        </w:tc>
        <w:tc>
          <w:tcPr>
            <w:tcW w:w="280" w:type="dxa"/>
            <w:tcBorders>
              <w:right w:val="nil"/>
            </w:tcBorders>
            <w:vAlign w:val="center"/>
          </w:tcPr>
          <w:p w14:paraId="3B44F1CB" w14:textId="77777777" w:rsidR="001538F9" w:rsidRPr="00FB04F4" w:rsidRDefault="001538F9" w:rsidP="001538F9">
            <w:pPr>
              <w:jc w:val="center"/>
              <w:rPr>
                <w:rFonts w:ascii="Neue Haas Grotesk Text Pro" w:hAnsi="Neue Haas Grotesk Text Pro"/>
              </w:rPr>
            </w:pPr>
          </w:p>
        </w:tc>
        <w:tc>
          <w:tcPr>
            <w:tcW w:w="5429" w:type="dxa"/>
            <w:tcBorders>
              <w:left w:val="nil"/>
            </w:tcBorders>
            <w:vAlign w:val="center"/>
          </w:tcPr>
          <w:p w14:paraId="5EFCD97A" w14:textId="77777777" w:rsidR="001538F9" w:rsidRPr="00FB04F4" w:rsidRDefault="001538F9" w:rsidP="001538F9">
            <w:pPr>
              <w:rPr>
                <w:rFonts w:ascii="Neue Haas Grotesk Text Pro" w:hAnsi="Neue Haas Grotesk Text Pro"/>
              </w:rPr>
            </w:pPr>
            <w:r w:rsidRPr="00FB04F4">
              <w:rPr>
                <w:rFonts w:ascii="Neue Haas Grotesk Text Pro" w:hAnsi="Neue Haas Grotesk Text Pro"/>
              </w:rPr>
              <w:t>10</w:t>
            </w:r>
          </w:p>
        </w:tc>
      </w:tr>
      <w:tr w:rsidR="001538F9" w:rsidRPr="00FB04F4" w14:paraId="0903670E" w14:textId="77777777" w:rsidTr="0055192A">
        <w:trPr>
          <w:trHeight w:val="625"/>
          <w:jc w:val="center"/>
        </w:trPr>
        <w:tc>
          <w:tcPr>
            <w:tcW w:w="3027" w:type="dxa"/>
            <w:tcBorders>
              <w:right w:val="nil"/>
            </w:tcBorders>
            <w:shd w:val="clear" w:color="auto" w:fill="F2F2F2" w:themeFill="background1" w:themeFillShade="F2"/>
            <w:vAlign w:val="center"/>
          </w:tcPr>
          <w:p w14:paraId="3F06B097" w14:textId="77777777" w:rsidR="001538F9" w:rsidRPr="00FB04F4" w:rsidRDefault="001538F9" w:rsidP="001538F9">
            <w:pPr>
              <w:jc w:val="right"/>
              <w:rPr>
                <w:rFonts w:ascii="Neue Haas Grotesk Text Pro" w:hAnsi="Neue Haas Grotesk Text Pro"/>
              </w:rPr>
            </w:pPr>
            <w:r w:rsidRPr="00FB04F4">
              <w:rPr>
                <w:rFonts w:ascii="Neue Haas Grotesk Text Pro" w:hAnsi="Neue Haas Grotesk Text Pro"/>
              </w:rPr>
              <w:t>Name</w:t>
            </w:r>
          </w:p>
        </w:tc>
        <w:tc>
          <w:tcPr>
            <w:tcW w:w="280" w:type="dxa"/>
            <w:tcBorders>
              <w:left w:val="nil"/>
            </w:tcBorders>
            <w:shd w:val="clear" w:color="auto" w:fill="F2F2F2" w:themeFill="background1" w:themeFillShade="F2"/>
            <w:vAlign w:val="center"/>
          </w:tcPr>
          <w:p w14:paraId="7EB15B2E" w14:textId="77777777" w:rsidR="001538F9" w:rsidRPr="00FB04F4" w:rsidRDefault="001538F9" w:rsidP="001538F9">
            <w:pPr>
              <w:jc w:val="center"/>
              <w:rPr>
                <w:rFonts w:ascii="Neue Haas Grotesk Text Pro" w:hAnsi="Neue Haas Grotesk Text Pro"/>
              </w:rPr>
            </w:pPr>
          </w:p>
        </w:tc>
        <w:tc>
          <w:tcPr>
            <w:tcW w:w="280" w:type="dxa"/>
            <w:tcBorders>
              <w:right w:val="nil"/>
            </w:tcBorders>
            <w:vAlign w:val="center"/>
          </w:tcPr>
          <w:p w14:paraId="7503FB1A" w14:textId="77777777" w:rsidR="001538F9" w:rsidRPr="00FB04F4" w:rsidRDefault="001538F9" w:rsidP="001538F9">
            <w:pPr>
              <w:jc w:val="center"/>
              <w:rPr>
                <w:rFonts w:ascii="Neue Haas Grotesk Text Pro" w:hAnsi="Neue Haas Grotesk Text Pro"/>
              </w:rPr>
            </w:pPr>
          </w:p>
        </w:tc>
        <w:tc>
          <w:tcPr>
            <w:tcW w:w="5429" w:type="dxa"/>
            <w:tcBorders>
              <w:left w:val="nil"/>
            </w:tcBorders>
            <w:vAlign w:val="center"/>
          </w:tcPr>
          <w:p w14:paraId="34C51D57" w14:textId="77777777" w:rsidR="001538F9" w:rsidRPr="00FB04F4" w:rsidRDefault="009C6184" w:rsidP="001538F9">
            <w:pPr>
              <w:rPr>
                <w:rFonts w:ascii="Neue Haas Grotesk Text Pro" w:hAnsi="Neue Haas Grotesk Text Pro"/>
              </w:rPr>
            </w:pPr>
            <w:r w:rsidRPr="00FB04F4">
              <w:rPr>
                <w:rFonts w:ascii="Neue Haas Grotesk Text Pro" w:hAnsi="Neue Haas Grotesk Text Pro"/>
              </w:rPr>
              <w:t>ABHISHEK SARAF</w:t>
            </w:r>
          </w:p>
        </w:tc>
      </w:tr>
    </w:tbl>
    <w:p w14:paraId="34AE5F64" w14:textId="77777777" w:rsidR="00B56F4B" w:rsidRDefault="00B56F4B" w:rsidP="00B56F4B">
      <w:pPr>
        <w:pStyle w:val="Text"/>
      </w:pPr>
    </w:p>
    <w:p w14:paraId="06A81484" w14:textId="77777777" w:rsidR="00655D8C" w:rsidRDefault="00655D8C" w:rsidP="00655D8C">
      <w:pPr>
        <w:pStyle w:val="Text"/>
      </w:pPr>
    </w:p>
    <w:p w14:paraId="78151791" w14:textId="2985A217" w:rsidR="00B56F4B" w:rsidRDefault="003A57A6" w:rsidP="005618EF">
      <w:pPr>
        <w:pStyle w:val="Assignment"/>
        <w:spacing w:after="240"/>
      </w:pPr>
      <w:r>
        <w:t>A</w:t>
      </w:r>
      <w:r w:rsidR="00922898">
        <w:t>ssignment</w:t>
      </w:r>
      <w:r w:rsidR="00073B21" w:rsidRPr="00073B21">
        <w:t xml:space="preserve"> </w:t>
      </w:r>
      <w:r w:rsidR="00CB75A6">
        <w:t>5</w:t>
      </w:r>
    </w:p>
    <w:p w14:paraId="3D1EDA8C" w14:textId="77777777" w:rsidR="005D0883" w:rsidRDefault="005D0883" w:rsidP="00655D8C">
      <w:pPr>
        <w:pStyle w:val="Text"/>
      </w:pPr>
    </w:p>
    <w:p w14:paraId="76C52333" w14:textId="53A6B29C" w:rsidR="009C6184" w:rsidRDefault="00922898" w:rsidP="00416084">
      <w:pPr>
        <w:pStyle w:val="Heading"/>
      </w:pPr>
      <w:r>
        <w:t>Problem Statement</w:t>
      </w:r>
    </w:p>
    <w:p w14:paraId="7D576295" w14:textId="77777777" w:rsidR="00655D8C" w:rsidRPr="00655D8C" w:rsidRDefault="005D0883" w:rsidP="003A57A6">
      <w:pPr>
        <w:pStyle w:val="Heading"/>
        <w:numPr>
          <w:ilvl w:val="0"/>
          <w:numId w:val="35"/>
        </w:numPr>
        <w:rPr>
          <w:shd w:val="clear" w:color="auto" w:fill="FFFFFF"/>
        </w:rPr>
      </w:pPr>
      <w:r w:rsidRPr="005D0883">
        <w:rPr>
          <w:rFonts w:eastAsia="Times New Roman" w:cs="Times New Roman"/>
          <w:b w:val="0"/>
          <w:bCs w:val="0"/>
          <w:caps w:val="0"/>
          <w:kern w:val="0"/>
          <w:shd w:val="clear" w:color="auto" w:fill="FFFFFF"/>
          <w:lang w:eastAsia="en-IN"/>
          <w14:ligatures w14:val="none"/>
        </w:rPr>
        <w:t>Develop sequence diagrams illustrating object interactions and activity diagrams representing workflows for a banking transaction system.</w:t>
      </w:r>
    </w:p>
    <w:p w14:paraId="41C45463" w14:textId="77777777" w:rsidR="00655D8C" w:rsidRDefault="00655D8C" w:rsidP="00655D8C">
      <w:pPr>
        <w:pStyle w:val="Text"/>
      </w:pPr>
      <w:r>
        <w:br w:type="page"/>
      </w:r>
    </w:p>
    <w:p w14:paraId="18142F43" w14:textId="54DF3348" w:rsidR="00512F7A" w:rsidRDefault="005D0883" w:rsidP="00655D8C">
      <w:pPr>
        <w:pStyle w:val="Heading"/>
        <w:rPr>
          <w:shd w:val="clear" w:color="auto" w:fill="FFFFFF"/>
        </w:rPr>
      </w:pPr>
      <w:r>
        <w:rPr>
          <w:shd w:val="clear" w:color="auto" w:fill="FFFFFF"/>
        </w:rPr>
        <w:lastRenderedPageBreak/>
        <w:t>SEQUENCE</w:t>
      </w:r>
      <w:r w:rsidR="003A57A6">
        <w:rPr>
          <w:shd w:val="clear" w:color="auto" w:fill="FFFFFF"/>
        </w:rPr>
        <w:t xml:space="preserve"> DIAGRAM</w:t>
      </w:r>
    </w:p>
    <w:p w14:paraId="2F4448CB" w14:textId="47726A4A" w:rsidR="003A57A6" w:rsidRDefault="005D0883" w:rsidP="00655D8C">
      <w:pPr>
        <w:pStyle w:val="Text"/>
      </w:pPr>
      <w:r>
        <w:rPr>
          <w:noProof/>
        </w:rPr>
        <w:drawing>
          <wp:inline distT="0" distB="0" distL="0" distR="0" wp14:anchorId="0B64775B" wp14:editId="166E9A8E">
            <wp:extent cx="5447323" cy="5313686"/>
            <wp:effectExtent l="0" t="0" r="1270" b="1270"/>
            <wp:docPr id="399775111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9775111" name="Graphic 399775111"/>
                    <pic:cNvPicPr/>
                  </pic:nvPicPr>
                  <pic:blipFill>
                    <a:blip r:embed="rId8">
                      <a:extLs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53703" cy="5319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5CFBD9" w14:textId="77777777" w:rsidR="008D2F8C" w:rsidRDefault="008D2F8C">
      <w:pPr>
        <w:rPr>
          <w:rFonts w:ascii="Neue Haas Grotesk Text Pro" w:hAnsi="Neue Haas Grotesk Text Pro"/>
          <w:b/>
          <w:bCs/>
          <w:caps/>
          <w:shd w:val="clear" w:color="auto" w:fill="FFFFFF"/>
        </w:rPr>
      </w:pPr>
      <w:r>
        <w:rPr>
          <w:shd w:val="clear" w:color="auto" w:fill="FFFFFF"/>
        </w:rPr>
        <w:br w:type="page"/>
      </w:r>
    </w:p>
    <w:p w14:paraId="0ABA7ECD" w14:textId="479BB9DB" w:rsidR="003A57A6" w:rsidRDefault="003A57A6" w:rsidP="003A57A6">
      <w:pPr>
        <w:pStyle w:val="Heading"/>
        <w:rPr>
          <w:shd w:val="clear" w:color="auto" w:fill="FFFFFF"/>
        </w:rPr>
      </w:pPr>
      <w:r>
        <w:rPr>
          <w:shd w:val="clear" w:color="auto" w:fill="FFFFFF"/>
        </w:rPr>
        <w:lastRenderedPageBreak/>
        <w:t>OBJECT DIAGRAM</w:t>
      </w:r>
    </w:p>
    <w:p w14:paraId="16206CFE" w14:textId="6858AD50" w:rsidR="003A57A6" w:rsidRDefault="003A57A6" w:rsidP="00B243DB">
      <w:pPr>
        <w:pStyle w:val="Text"/>
      </w:pPr>
      <w:r>
        <w:rPr>
          <w:noProof/>
        </w:rPr>
        <w:drawing>
          <wp:inline distT="0" distB="0" distL="0" distR="0" wp14:anchorId="2CFDCFAC" wp14:editId="2813FFB1">
            <wp:extent cx="5702531" cy="1403776"/>
            <wp:effectExtent l="0" t="0" r="0" b="6350"/>
            <wp:docPr id="1105552058" name="Graphic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5552058" name="Graphic 1105552058"/>
                    <pic:cNvPicPr/>
                  </pic:nvPicPr>
                  <pic:blipFill>
                    <a:blip r:embed="rId10">
                      <a:extLst>
                        <a:ext uri="{96DAC541-7B7A-43D3-8B79-37D633B846F1}">
                          <asvg:svgBlip xmlns:asvg="http://schemas.microsoft.com/office/drawing/2016/SVG/main" r:embed="rId1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2190" cy="1408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510B81" w14:textId="51F6A581" w:rsidR="003A57A6" w:rsidRDefault="003A57A6" w:rsidP="00B243DB">
      <w:pPr>
        <w:pStyle w:val="Text"/>
      </w:pPr>
      <w:r>
        <w:rPr>
          <w:noProof/>
        </w:rPr>
        <w:drawing>
          <wp:inline distT="0" distB="0" distL="0" distR="0" wp14:anchorId="795A6B4F" wp14:editId="4F424875">
            <wp:extent cx="5731510" cy="1432560"/>
            <wp:effectExtent l="0" t="0" r="2540" b="0"/>
            <wp:docPr id="361034591" name="Graphic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1034591" name="Graphic 361034591"/>
                    <pic:cNvPicPr/>
                  </pic:nvPicPr>
                  <pic:blipFill>
                    <a:blip r:embed="rId12">
                      <a:extLst>
                        <a:ext uri="{96DAC541-7B7A-43D3-8B79-37D633B846F1}">
                          <asvg:svgBlip xmlns:asvg="http://schemas.microsoft.com/office/drawing/2016/SVG/main" r:embed="rId13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32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A57A6" w:rsidSect="005D088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20D74E" w14:textId="77777777" w:rsidR="00852DA0" w:rsidRDefault="00852DA0" w:rsidP="00BC5DEB">
      <w:pPr>
        <w:spacing w:after="0" w:line="240" w:lineRule="auto"/>
      </w:pPr>
      <w:r>
        <w:separator/>
      </w:r>
    </w:p>
  </w:endnote>
  <w:endnote w:type="continuationSeparator" w:id="0">
    <w:p w14:paraId="61166655" w14:textId="77777777" w:rsidR="00852DA0" w:rsidRDefault="00852DA0" w:rsidP="00BC5DE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eue Haas Grotesk Text Pro">
    <w:panose1 w:val="020B0504020202020204"/>
    <w:charset w:val="00"/>
    <w:family w:val="swiss"/>
    <w:pitch w:val="variable"/>
    <w:sig w:usb0="A00000AF" w:usb1="5000245B" w:usb2="00000000" w:usb3="00000000" w:csb0="00000093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scadia Mono">
    <w:panose1 w:val="020B0609020000020004"/>
    <w:charset w:val="00"/>
    <w:family w:val="modern"/>
    <w:pitch w:val="fixed"/>
    <w:sig w:usb0="A1002AFF" w:usb1="C200F9FB" w:usb2="0004002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76F72D" w14:textId="77777777" w:rsidR="00852DA0" w:rsidRDefault="00852DA0" w:rsidP="00BC5DEB">
      <w:pPr>
        <w:spacing w:after="0" w:line="240" w:lineRule="auto"/>
      </w:pPr>
      <w:r>
        <w:separator/>
      </w:r>
    </w:p>
  </w:footnote>
  <w:footnote w:type="continuationSeparator" w:id="0">
    <w:p w14:paraId="45484A5F" w14:textId="77777777" w:rsidR="00852DA0" w:rsidRDefault="00852DA0" w:rsidP="00BC5DE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B391D"/>
    <w:multiLevelType w:val="hybridMultilevel"/>
    <w:tmpl w:val="8E3038E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14276C"/>
    <w:multiLevelType w:val="multilevel"/>
    <w:tmpl w:val="0B5C1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EE4246"/>
    <w:multiLevelType w:val="hybridMultilevel"/>
    <w:tmpl w:val="E022249C"/>
    <w:lvl w:ilvl="0" w:tplc="0409001B">
      <w:start w:val="1"/>
      <w:numFmt w:val="lowerRoman"/>
      <w:lvlText w:val="%1."/>
      <w:lvlJc w:val="righ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649410F"/>
    <w:multiLevelType w:val="hybridMultilevel"/>
    <w:tmpl w:val="6106AAF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BC535C6"/>
    <w:multiLevelType w:val="hybridMultilevel"/>
    <w:tmpl w:val="47EEDC2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DDB4922"/>
    <w:multiLevelType w:val="hybridMultilevel"/>
    <w:tmpl w:val="D0B66C6A"/>
    <w:lvl w:ilvl="0" w:tplc="4009000F">
      <w:start w:val="1"/>
      <w:numFmt w:val="decimal"/>
      <w:lvlText w:val="%1."/>
      <w:lvlJc w:val="left"/>
      <w:pPr>
        <w:ind w:left="3600" w:hanging="360"/>
      </w:pPr>
    </w:lvl>
    <w:lvl w:ilvl="1" w:tplc="40090019" w:tentative="1">
      <w:start w:val="1"/>
      <w:numFmt w:val="lowerLetter"/>
      <w:lvlText w:val="%2."/>
      <w:lvlJc w:val="left"/>
      <w:pPr>
        <w:ind w:left="4320" w:hanging="360"/>
      </w:pPr>
    </w:lvl>
    <w:lvl w:ilvl="2" w:tplc="4009001B" w:tentative="1">
      <w:start w:val="1"/>
      <w:numFmt w:val="lowerRoman"/>
      <w:lvlText w:val="%3."/>
      <w:lvlJc w:val="right"/>
      <w:pPr>
        <w:ind w:left="5040" w:hanging="180"/>
      </w:pPr>
    </w:lvl>
    <w:lvl w:ilvl="3" w:tplc="4009000F" w:tentative="1">
      <w:start w:val="1"/>
      <w:numFmt w:val="decimal"/>
      <w:lvlText w:val="%4."/>
      <w:lvlJc w:val="left"/>
      <w:pPr>
        <w:ind w:left="5760" w:hanging="360"/>
      </w:pPr>
    </w:lvl>
    <w:lvl w:ilvl="4" w:tplc="40090019" w:tentative="1">
      <w:start w:val="1"/>
      <w:numFmt w:val="lowerLetter"/>
      <w:lvlText w:val="%5."/>
      <w:lvlJc w:val="left"/>
      <w:pPr>
        <w:ind w:left="6480" w:hanging="360"/>
      </w:pPr>
    </w:lvl>
    <w:lvl w:ilvl="5" w:tplc="4009001B" w:tentative="1">
      <w:start w:val="1"/>
      <w:numFmt w:val="lowerRoman"/>
      <w:lvlText w:val="%6."/>
      <w:lvlJc w:val="right"/>
      <w:pPr>
        <w:ind w:left="7200" w:hanging="180"/>
      </w:pPr>
    </w:lvl>
    <w:lvl w:ilvl="6" w:tplc="4009000F" w:tentative="1">
      <w:start w:val="1"/>
      <w:numFmt w:val="decimal"/>
      <w:lvlText w:val="%7."/>
      <w:lvlJc w:val="left"/>
      <w:pPr>
        <w:ind w:left="7920" w:hanging="360"/>
      </w:pPr>
    </w:lvl>
    <w:lvl w:ilvl="7" w:tplc="40090019" w:tentative="1">
      <w:start w:val="1"/>
      <w:numFmt w:val="lowerLetter"/>
      <w:lvlText w:val="%8."/>
      <w:lvlJc w:val="left"/>
      <w:pPr>
        <w:ind w:left="8640" w:hanging="360"/>
      </w:pPr>
    </w:lvl>
    <w:lvl w:ilvl="8" w:tplc="4009001B" w:tentative="1">
      <w:start w:val="1"/>
      <w:numFmt w:val="lowerRoman"/>
      <w:lvlText w:val="%9."/>
      <w:lvlJc w:val="right"/>
      <w:pPr>
        <w:ind w:left="9360" w:hanging="180"/>
      </w:pPr>
    </w:lvl>
  </w:abstractNum>
  <w:abstractNum w:abstractNumId="6" w15:restartNumberingAfterBreak="0">
    <w:nsid w:val="1183064B"/>
    <w:multiLevelType w:val="multilevel"/>
    <w:tmpl w:val="4CEEB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2EA4E11"/>
    <w:multiLevelType w:val="hybridMultilevel"/>
    <w:tmpl w:val="5080A3E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41937C8"/>
    <w:multiLevelType w:val="hybridMultilevel"/>
    <w:tmpl w:val="3FA0664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5E73576"/>
    <w:multiLevelType w:val="multilevel"/>
    <w:tmpl w:val="5A32C2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64B348F"/>
    <w:multiLevelType w:val="hybridMultilevel"/>
    <w:tmpl w:val="FD9A98E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CF332CF"/>
    <w:multiLevelType w:val="hybridMultilevel"/>
    <w:tmpl w:val="33B0725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DFE2F29"/>
    <w:multiLevelType w:val="hybridMultilevel"/>
    <w:tmpl w:val="28EC484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F406A41"/>
    <w:multiLevelType w:val="hybridMultilevel"/>
    <w:tmpl w:val="4F061E92"/>
    <w:lvl w:ilvl="0" w:tplc="D77E8936">
      <w:start w:val="7"/>
      <w:numFmt w:val="bullet"/>
      <w:lvlText w:val="-"/>
      <w:lvlJc w:val="left"/>
      <w:pPr>
        <w:ind w:left="720" w:hanging="360"/>
      </w:pPr>
      <w:rPr>
        <w:rFonts w:ascii="Neue Haas Grotesk Text Pro" w:eastAsia="Times New Roman" w:hAnsi="Neue Haas Grotesk Text Pro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2AE7344"/>
    <w:multiLevelType w:val="hybridMultilevel"/>
    <w:tmpl w:val="7A8264C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3B860F1"/>
    <w:multiLevelType w:val="multilevel"/>
    <w:tmpl w:val="ABB48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B130B79"/>
    <w:multiLevelType w:val="multilevel"/>
    <w:tmpl w:val="9D623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F3E7023"/>
    <w:multiLevelType w:val="hybridMultilevel"/>
    <w:tmpl w:val="861C48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4857037"/>
    <w:multiLevelType w:val="multilevel"/>
    <w:tmpl w:val="5AB420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78C7ACC"/>
    <w:multiLevelType w:val="multilevel"/>
    <w:tmpl w:val="5886A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A4E44FA"/>
    <w:multiLevelType w:val="multilevel"/>
    <w:tmpl w:val="BA586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C1D3184"/>
    <w:multiLevelType w:val="hybridMultilevel"/>
    <w:tmpl w:val="88E0650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27460F3"/>
    <w:multiLevelType w:val="hybridMultilevel"/>
    <w:tmpl w:val="2070C2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30D5A2F"/>
    <w:multiLevelType w:val="hybridMultilevel"/>
    <w:tmpl w:val="4610654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6454CD7"/>
    <w:multiLevelType w:val="hybridMultilevel"/>
    <w:tmpl w:val="9B6C2200"/>
    <w:lvl w:ilvl="0" w:tplc="8A4E7734">
      <w:start w:val="7"/>
      <w:numFmt w:val="bullet"/>
      <w:lvlText w:val="-"/>
      <w:lvlJc w:val="left"/>
      <w:pPr>
        <w:ind w:left="720" w:hanging="360"/>
      </w:pPr>
      <w:rPr>
        <w:rFonts w:ascii="Neue Haas Grotesk Text Pro" w:eastAsia="Times New Roman" w:hAnsi="Neue Haas Grotesk Text Pro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6681E9F"/>
    <w:multiLevelType w:val="multilevel"/>
    <w:tmpl w:val="D410D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6E25836"/>
    <w:multiLevelType w:val="hybridMultilevel"/>
    <w:tmpl w:val="4554F2F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20F2BD6"/>
    <w:multiLevelType w:val="hybridMultilevel"/>
    <w:tmpl w:val="C7E2CE9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9D141FC"/>
    <w:multiLevelType w:val="hybridMultilevel"/>
    <w:tmpl w:val="4D980E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A9655B0"/>
    <w:multiLevelType w:val="hybridMultilevel"/>
    <w:tmpl w:val="1FF2C9A2"/>
    <w:lvl w:ilvl="0" w:tplc="D77E8936">
      <w:start w:val="7"/>
      <w:numFmt w:val="bullet"/>
      <w:lvlText w:val="-"/>
      <w:lvlJc w:val="left"/>
      <w:pPr>
        <w:ind w:left="720" w:hanging="360"/>
      </w:pPr>
      <w:rPr>
        <w:rFonts w:ascii="Neue Haas Grotesk Text Pro" w:eastAsia="Times New Roman" w:hAnsi="Neue Haas Grotesk Text Pro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AC14C48"/>
    <w:multiLevelType w:val="hybridMultilevel"/>
    <w:tmpl w:val="5B02F6F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D0D5B3F"/>
    <w:multiLevelType w:val="hybridMultilevel"/>
    <w:tmpl w:val="48DCA648"/>
    <w:lvl w:ilvl="0" w:tplc="D77E8936">
      <w:start w:val="7"/>
      <w:numFmt w:val="bullet"/>
      <w:lvlText w:val="-"/>
      <w:lvlJc w:val="left"/>
      <w:pPr>
        <w:ind w:left="720" w:hanging="360"/>
      </w:pPr>
      <w:rPr>
        <w:rFonts w:ascii="Neue Haas Grotesk Text Pro" w:eastAsia="Times New Roman" w:hAnsi="Neue Haas Grotesk Text Pro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0D905C0"/>
    <w:multiLevelType w:val="hybridMultilevel"/>
    <w:tmpl w:val="AA5ACEA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3FF57B7"/>
    <w:multiLevelType w:val="hybridMultilevel"/>
    <w:tmpl w:val="5230679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D015FD1"/>
    <w:multiLevelType w:val="hybridMultilevel"/>
    <w:tmpl w:val="19F083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4233097">
    <w:abstractNumId w:val="30"/>
  </w:num>
  <w:num w:numId="2" w16cid:durableId="549918665">
    <w:abstractNumId w:val="25"/>
  </w:num>
  <w:num w:numId="3" w16cid:durableId="1673408771">
    <w:abstractNumId w:val="15"/>
  </w:num>
  <w:num w:numId="4" w16cid:durableId="1591426523">
    <w:abstractNumId w:val="1"/>
  </w:num>
  <w:num w:numId="5" w16cid:durableId="65344278">
    <w:abstractNumId w:val="33"/>
  </w:num>
  <w:num w:numId="6" w16cid:durableId="1378428580">
    <w:abstractNumId w:val="5"/>
  </w:num>
  <w:num w:numId="7" w16cid:durableId="526141396">
    <w:abstractNumId w:val="22"/>
  </w:num>
  <w:num w:numId="8" w16cid:durableId="1508786400">
    <w:abstractNumId w:val="4"/>
  </w:num>
  <w:num w:numId="9" w16cid:durableId="226769384">
    <w:abstractNumId w:val="16"/>
  </w:num>
  <w:num w:numId="10" w16cid:durableId="548806688">
    <w:abstractNumId w:val="18"/>
  </w:num>
  <w:num w:numId="11" w16cid:durableId="1277711332">
    <w:abstractNumId w:val="6"/>
  </w:num>
  <w:num w:numId="12" w16cid:durableId="1930190277">
    <w:abstractNumId w:val="9"/>
  </w:num>
  <w:num w:numId="13" w16cid:durableId="34627475">
    <w:abstractNumId w:val="20"/>
  </w:num>
  <w:num w:numId="14" w16cid:durableId="99766100">
    <w:abstractNumId w:val="19"/>
  </w:num>
  <w:num w:numId="15" w16cid:durableId="2019573640">
    <w:abstractNumId w:val="8"/>
  </w:num>
  <w:num w:numId="16" w16cid:durableId="1838105791">
    <w:abstractNumId w:val="10"/>
  </w:num>
  <w:num w:numId="17" w16cid:durableId="216211438">
    <w:abstractNumId w:val="23"/>
  </w:num>
  <w:num w:numId="18" w16cid:durableId="233400239">
    <w:abstractNumId w:val="32"/>
  </w:num>
  <w:num w:numId="19" w16cid:durableId="989404805">
    <w:abstractNumId w:val="3"/>
  </w:num>
  <w:num w:numId="20" w16cid:durableId="1856650138">
    <w:abstractNumId w:val="24"/>
  </w:num>
  <w:num w:numId="21" w16cid:durableId="1439719210">
    <w:abstractNumId w:val="26"/>
  </w:num>
  <w:num w:numId="22" w16cid:durableId="1976326938">
    <w:abstractNumId w:val="14"/>
  </w:num>
  <w:num w:numId="23" w16cid:durableId="1757556204">
    <w:abstractNumId w:val="31"/>
  </w:num>
  <w:num w:numId="24" w16cid:durableId="997422607">
    <w:abstractNumId w:val="29"/>
  </w:num>
  <w:num w:numId="25" w16cid:durableId="432553051">
    <w:abstractNumId w:val="13"/>
  </w:num>
  <w:num w:numId="26" w16cid:durableId="1918201126">
    <w:abstractNumId w:val="11"/>
  </w:num>
  <w:num w:numId="27" w16cid:durableId="802847369">
    <w:abstractNumId w:val="7"/>
  </w:num>
  <w:num w:numId="28" w16cid:durableId="1284843865">
    <w:abstractNumId w:val="28"/>
  </w:num>
  <w:num w:numId="29" w16cid:durableId="1971590552">
    <w:abstractNumId w:val="12"/>
  </w:num>
  <w:num w:numId="30" w16cid:durableId="1275286779">
    <w:abstractNumId w:val="2"/>
  </w:num>
  <w:num w:numId="31" w16cid:durableId="1942178433">
    <w:abstractNumId w:val="34"/>
  </w:num>
  <w:num w:numId="32" w16cid:durableId="1160584094">
    <w:abstractNumId w:val="17"/>
  </w:num>
  <w:num w:numId="33" w16cid:durableId="1909874700">
    <w:abstractNumId w:val="0"/>
  </w:num>
  <w:num w:numId="34" w16cid:durableId="866601670">
    <w:abstractNumId w:val="27"/>
  </w:num>
  <w:num w:numId="35" w16cid:durableId="1761635250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attachedTemplate r:id="rId1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1213"/>
    <w:rsid w:val="00001FE8"/>
    <w:rsid w:val="00002D45"/>
    <w:rsid w:val="000104D8"/>
    <w:rsid w:val="00011D4E"/>
    <w:rsid w:val="0001498A"/>
    <w:rsid w:val="0001678E"/>
    <w:rsid w:val="00020EE3"/>
    <w:rsid w:val="00021FDF"/>
    <w:rsid w:val="00041A35"/>
    <w:rsid w:val="00051899"/>
    <w:rsid w:val="0005263C"/>
    <w:rsid w:val="000606E1"/>
    <w:rsid w:val="00063667"/>
    <w:rsid w:val="0006742D"/>
    <w:rsid w:val="00073B21"/>
    <w:rsid w:val="00080B8D"/>
    <w:rsid w:val="00082058"/>
    <w:rsid w:val="000A1D84"/>
    <w:rsid w:val="000A1DCD"/>
    <w:rsid w:val="000A3882"/>
    <w:rsid w:val="000B3860"/>
    <w:rsid w:val="000C48E3"/>
    <w:rsid w:val="000E14B1"/>
    <w:rsid w:val="000F5AAD"/>
    <w:rsid w:val="000F5DB9"/>
    <w:rsid w:val="0010003B"/>
    <w:rsid w:val="00101AF3"/>
    <w:rsid w:val="00116DA2"/>
    <w:rsid w:val="00134678"/>
    <w:rsid w:val="00140F57"/>
    <w:rsid w:val="00147F5E"/>
    <w:rsid w:val="001538F9"/>
    <w:rsid w:val="00172C3D"/>
    <w:rsid w:val="00173132"/>
    <w:rsid w:val="00193779"/>
    <w:rsid w:val="0019797C"/>
    <w:rsid w:val="001A7DF0"/>
    <w:rsid w:val="001B65ED"/>
    <w:rsid w:val="001D1305"/>
    <w:rsid w:val="001D2C28"/>
    <w:rsid w:val="001F64EE"/>
    <w:rsid w:val="0021589A"/>
    <w:rsid w:val="00223118"/>
    <w:rsid w:val="00235885"/>
    <w:rsid w:val="00242140"/>
    <w:rsid w:val="00260408"/>
    <w:rsid w:val="002654FC"/>
    <w:rsid w:val="00275E7F"/>
    <w:rsid w:val="00280B6E"/>
    <w:rsid w:val="00291F60"/>
    <w:rsid w:val="00296A31"/>
    <w:rsid w:val="002A2EB7"/>
    <w:rsid w:val="002A4E2A"/>
    <w:rsid w:val="002C0A58"/>
    <w:rsid w:val="002C1759"/>
    <w:rsid w:val="002C3925"/>
    <w:rsid w:val="002D6AA0"/>
    <w:rsid w:val="002E0F97"/>
    <w:rsid w:val="002F0CDB"/>
    <w:rsid w:val="003038CB"/>
    <w:rsid w:val="0031111A"/>
    <w:rsid w:val="00314C96"/>
    <w:rsid w:val="00315890"/>
    <w:rsid w:val="00341FCC"/>
    <w:rsid w:val="00345FE4"/>
    <w:rsid w:val="003535A2"/>
    <w:rsid w:val="00353F82"/>
    <w:rsid w:val="00367F8F"/>
    <w:rsid w:val="003704C9"/>
    <w:rsid w:val="00370F74"/>
    <w:rsid w:val="003832FA"/>
    <w:rsid w:val="00384455"/>
    <w:rsid w:val="00385F57"/>
    <w:rsid w:val="00387BA4"/>
    <w:rsid w:val="003A2BB8"/>
    <w:rsid w:val="003A57A6"/>
    <w:rsid w:val="003B0195"/>
    <w:rsid w:val="003B6804"/>
    <w:rsid w:val="003C37C1"/>
    <w:rsid w:val="003D12A6"/>
    <w:rsid w:val="003D1A49"/>
    <w:rsid w:val="003E44B0"/>
    <w:rsid w:val="003F1DAA"/>
    <w:rsid w:val="003F7726"/>
    <w:rsid w:val="00416084"/>
    <w:rsid w:val="00417169"/>
    <w:rsid w:val="00423E9C"/>
    <w:rsid w:val="00425586"/>
    <w:rsid w:val="00430138"/>
    <w:rsid w:val="0044116D"/>
    <w:rsid w:val="00447B11"/>
    <w:rsid w:val="0045731D"/>
    <w:rsid w:val="00457DDA"/>
    <w:rsid w:val="00461714"/>
    <w:rsid w:val="00462611"/>
    <w:rsid w:val="00463C08"/>
    <w:rsid w:val="0047206A"/>
    <w:rsid w:val="00472DE9"/>
    <w:rsid w:val="004733E8"/>
    <w:rsid w:val="00474E66"/>
    <w:rsid w:val="004919C6"/>
    <w:rsid w:val="004A1871"/>
    <w:rsid w:val="004A2AB4"/>
    <w:rsid w:val="004A4CE6"/>
    <w:rsid w:val="004A72BE"/>
    <w:rsid w:val="004B50A2"/>
    <w:rsid w:val="004C111C"/>
    <w:rsid w:val="004C5776"/>
    <w:rsid w:val="004D66C5"/>
    <w:rsid w:val="004D7E2F"/>
    <w:rsid w:val="004E1F2E"/>
    <w:rsid w:val="004E4D9C"/>
    <w:rsid w:val="004E4E85"/>
    <w:rsid w:val="004E559F"/>
    <w:rsid w:val="00504F60"/>
    <w:rsid w:val="00512F7A"/>
    <w:rsid w:val="005229EA"/>
    <w:rsid w:val="00525538"/>
    <w:rsid w:val="0053289C"/>
    <w:rsid w:val="00541C81"/>
    <w:rsid w:val="0055192A"/>
    <w:rsid w:val="005550A2"/>
    <w:rsid w:val="00557288"/>
    <w:rsid w:val="00557BC3"/>
    <w:rsid w:val="005618EF"/>
    <w:rsid w:val="00571877"/>
    <w:rsid w:val="00577603"/>
    <w:rsid w:val="00585D25"/>
    <w:rsid w:val="005A18B7"/>
    <w:rsid w:val="005B20CA"/>
    <w:rsid w:val="005B4A36"/>
    <w:rsid w:val="005D0883"/>
    <w:rsid w:val="005D2325"/>
    <w:rsid w:val="005D372F"/>
    <w:rsid w:val="005F078D"/>
    <w:rsid w:val="00604467"/>
    <w:rsid w:val="00613566"/>
    <w:rsid w:val="006371DF"/>
    <w:rsid w:val="0064028D"/>
    <w:rsid w:val="00640F55"/>
    <w:rsid w:val="00655D8C"/>
    <w:rsid w:val="00671646"/>
    <w:rsid w:val="006777D7"/>
    <w:rsid w:val="00682619"/>
    <w:rsid w:val="00686778"/>
    <w:rsid w:val="006935D0"/>
    <w:rsid w:val="00693D6C"/>
    <w:rsid w:val="006D162F"/>
    <w:rsid w:val="006D6CC4"/>
    <w:rsid w:val="006D7708"/>
    <w:rsid w:val="006E09EC"/>
    <w:rsid w:val="006E3D71"/>
    <w:rsid w:val="006E4401"/>
    <w:rsid w:val="006E7835"/>
    <w:rsid w:val="006F26C3"/>
    <w:rsid w:val="006F3591"/>
    <w:rsid w:val="00700DE1"/>
    <w:rsid w:val="0070187F"/>
    <w:rsid w:val="00701C7F"/>
    <w:rsid w:val="00733BD9"/>
    <w:rsid w:val="00751BD7"/>
    <w:rsid w:val="00760FED"/>
    <w:rsid w:val="00770AE3"/>
    <w:rsid w:val="00783493"/>
    <w:rsid w:val="007905B0"/>
    <w:rsid w:val="0079332A"/>
    <w:rsid w:val="007A1753"/>
    <w:rsid w:val="007A54B7"/>
    <w:rsid w:val="007C31B8"/>
    <w:rsid w:val="007C64D5"/>
    <w:rsid w:val="007E484B"/>
    <w:rsid w:val="007F2226"/>
    <w:rsid w:val="007F7A2B"/>
    <w:rsid w:val="00820E85"/>
    <w:rsid w:val="00821C73"/>
    <w:rsid w:val="008224EB"/>
    <w:rsid w:val="008244A2"/>
    <w:rsid w:val="00844ED4"/>
    <w:rsid w:val="00852DA0"/>
    <w:rsid w:val="00853A86"/>
    <w:rsid w:val="00853D65"/>
    <w:rsid w:val="008542A3"/>
    <w:rsid w:val="008632B8"/>
    <w:rsid w:val="00890B4F"/>
    <w:rsid w:val="008A292D"/>
    <w:rsid w:val="008A3439"/>
    <w:rsid w:val="008B3243"/>
    <w:rsid w:val="008D2F8C"/>
    <w:rsid w:val="008E16FA"/>
    <w:rsid w:val="008E3BC2"/>
    <w:rsid w:val="008E7CC0"/>
    <w:rsid w:val="008E7D10"/>
    <w:rsid w:val="008F26B6"/>
    <w:rsid w:val="00906B1C"/>
    <w:rsid w:val="00922898"/>
    <w:rsid w:val="00923418"/>
    <w:rsid w:val="00941ACD"/>
    <w:rsid w:val="00946A29"/>
    <w:rsid w:val="00963424"/>
    <w:rsid w:val="00964D4E"/>
    <w:rsid w:val="009704ED"/>
    <w:rsid w:val="009739FE"/>
    <w:rsid w:val="009817AE"/>
    <w:rsid w:val="0098661B"/>
    <w:rsid w:val="00987393"/>
    <w:rsid w:val="00997EDD"/>
    <w:rsid w:val="009A2DBB"/>
    <w:rsid w:val="009B06C6"/>
    <w:rsid w:val="009B1EA8"/>
    <w:rsid w:val="009B4906"/>
    <w:rsid w:val="009C2DD8"/>
    <w:rsid w:val="009C6184"/>
    <w:rsid w:val="009C6CA3"/>
    <w:rsid w:val="009C7274"/>
    <w:rsid w:val="009C75AB"/>
    <w:rsid w:val="009D239A"/>
    <w:rsid w:val="009D6856"/>
    <w:rsid w:val="009E0090"/>
    <w:rsid w:val="009F1828"/>
    <w:rsid w:val="00A028F6"/>
    <w:rsid w:val="00A16F39"/>
    <w:rsid w:val="00A16FB0"/>
    <w:rsid w:val="00A17ABD"/>
    <w:rsid w:val="00A37421"/>
    <w:rsid w:val="00A423C1"/>
    <w:rsid w:val="00A52694"/>
    <w:rsid w:val="00A53C7C"/>
    <w:rsid w:val="00A607E8"/>
    <w:rsid w:val="00A62563"/>
    <w:rsid w:val="00A677EB"/>
    <w:rsid w:val="00A6799E"/>
    <w:rsid w:val="00A67D0D"/>
    <w:rsid w:val="00A7569C"/>
    <w:rsid w:val="00A85ABA"/>
    <w:rsid w:val="00A8646A"/>
    <w:rsid w:val="00A8685B"/>
    <w:rsid w:val="00A91213"/>
    <w:rsid w:val="00A9324A"/>
    <w:rsid w:val="00AA0ACC"/>
    <w:rsid w:val="00AA11A8"/>
    <w:rsid w:val="00AB2E40"/>
    <w:rsid w:val="00AB430C"/>
    <w:rsid w:val="00AC4DFA"/>
    <w:rsid w:val="00AD102D"/>
    <w:rsid w:val="00AD3E29"/>
    <w:rsid w:val="00AE0556"/>
    <w:rsid w:val="00AE22BB"/>
    <w:rsid w:val="00AE26C2"/>
    <w:rsid w:val="00AE4387"/>
    <w:rsid w:val="00AE5326"/>
    <w:rsid w:val="00AE5BBA"/>
    <w:rsid w:val="00AE66D0"/>
    <w:rsid w:val="00AF4A98"/>
    <w:rsid w:val="00B041BE"/>
    <w:rsid w:val="00B158F8"/>
    <w:rsid w:val="00B226EE"/>
    <w:rsid w:val="00B23F7D"/>
    <w:rsid w:val="00B243DB"/>
    <w:rsid w:val="00B259E2"/>
    <w:rsid w:val="00B26CFF"/>
    <w:rsid w:val="00B42358"/>
    <w:rsid w:val="00B435C7"/>
    <w:rsid w:val="00B44E4C"/>
    <w:rsid w:val="00B451E5"/>
    <w:rsid w:val="00B468FB"/>
    <w:rsid w:val="00B47FEA"/>
    <w:rsid w:val="00B503C0"/>
    <w:rsid w:val="00B56F4B"/>
    <w:rsid w:val="00B6101E"/>
    <w:rsid w:val="00B61F22"/>
    <w:rsid w:val="00B6613D"/>
    <w:rsid w:val="00B72707"/>
    <w:rsid w:val="00B75DEB"/>
    <w:rsid w:val="00B7667E"/>
    <w:rsid w:val="00B91B00"/>
    <w:rsid w:val="00B943AB"/>
    <w:rsid w:val="00B961A4"/>
    <w:rsid w:val="00B96B11"/>
    <w:rsid w:val="00B96DF2"/>
    <w:rsid w:val="00BA0595"/>
    <w:rsid w:val="00BA7CA7"/>
    <w:rsid w:val="00BB19E3"/>
    <w:rsid w:val="00BC5DEB"/>
    <w:rsid w:val="00BC7665"/>
    <w:rsid w:val="00BD6AD1"/>
    <w:rsid w:val="00BE370D"/>
    <w:rsid w:val="00BF15A7"/>
    <w:rsid w:val="00BF426C"/>
    <w:rsid w:val="00BF7EBF"/>
    <w:rsid w:val="00C02F48"/>
    <w:rsid w:val="00C0463A"/>
    <w:rsid w:val="00C227B7"/>
    <w:rsid w:val="00C2704C"/>
    <w:rsid w:val="00C3381C"/>
    <w:rsid w:val="00C4241A"/>
    <w:rsid w:val="00C43DB7"/>
    <w:rsid w:val="00C554A7"/>
    <w:rsid w:val="00C636AE"/>
    <w:rsid w:val="00C716FB"/>
    <w:rsid w:val="00C773A4"/>
    <w:rsid w:val="00C77F24"/>
    <w:rsid w:val="00C91695"/>
    <w:rsid w:val="00CB46E1"/>
    <w:rsid w:val="00CB6460"/>
    <w:rsid w:val="00CB75A6"/>
    <w:rsid w:val="00CC2658"/>
    <w:rsid w:val="00CC4CE6"/>
    <w:rsid w:val="00CD1B10"/>
    <w:rsid w:val="00CD6BD0"/>
    <w:rsid w:val="00CE0905"/>
    <w:rsid w:val="00CE4005"/>
    <w:rsid w:val="00CF60A7"/>
    <w:rsid w:val="00D16328"/>
    <w:rsid w:val="00D17300"/>
    <w:rsid w:val="00D24A8F"/>
    <w:rsid w:val="00D30F9E"/>
    <w:rsid w:val="00D34259"/>
    <w:rsid w:val="00D40FAF"/>
    <w:rsid w:val="00D47DE0"/>
    <w:rsid w:val="00D61730"/>
    <w:rsid w:val="00D7265F"/>
    <w:rsid w:val="00D742A9"/>
    <w:rsid w:val="00D9667C"/>
    <w:rsid w:val="00D9763D"/>
    <w:rsid w:val="00DB5E2D"/>
    <w:rsid w:val="00DB7837"/>
    <w:rsid w:val="00DC0AE7"/>
    <w:rsid w:val="00DD5132"/>
    <w:rsid w:val="00DE195D"/>
    <w:rsid w:val="00DF129B"/>
    <w:rsid w:val="00E07F87"/>
    <w:rsid w:val="00E13563"/>
    <w:rsid w:val="00E139DA"/>
    <w:rsid w:val="00E32C71"/>
    <w:rsid w:val="00E470F1"/>
    <w:rsid w:val="00E577E1"/>
    <w:rsid w:val="00E57DE7"/>
    <w:rsid w:val="00E63F41"/>
    <w:rsid w:val="00E64BA4"/>
    <w:rsid w:val="00E65DD2"/>
    <w:rsid w:val="00EC06F3"/>
    <w:rsid w:val="00EC3C93"/>
    <w:rsid w:val="00ED07BD"/>
    <w:rsid w:val="00ED1610"/>
    <w:rsid w:val="00ED1B4B"/>
    <w:rsid w:val="00ED2A11"/>
    <w:rsid w:val="00EE12A0"/>
    <w:rsid w:val="00EF414F"/>
    <w:rsid w:val="00F26CDF"/>
    <w:rsid w:val="00F3659C"/>
    <w:rsid w:val="00F372D2"/>
    <w:rsid w:val="00F42111"/>
    <w:rsid w:val="00F603AF"/>
    <w:rsid w:val="00F71C2F"/>
    <w:rsid w:val="00F81A75"/>
    <w:rsid w:val="00F86EF0"/>
    <w:rsid w:val="00F95606"/>
    <w:rsid w:val="00FA0F5C"/>
    <w:rsid w:val="00FA48FE"/>
    <w:rsid w:val="00FA5167"/>
    <w:rsid w:val="00FA64D8"/>
    <w:rsid w:val="00FB04F4"/>
    <w:rsid w:val="00FC0AC1"/>
    <w:rsid w:val="00FC19D0"/>
    <w:rsid w:val="00FC200C"/>
    <w:rsid w:val="00FC644F"/>
    <w:rsid w:val="00FE36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6903CE"/>
  <w15:chartTrackingRefBased/>
  <w15:docId w15:val="{125A26C2-9624-4342-BCE1-8FBA02A813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93779"/>
  </w:style>
  <w:style w:type="paragraph" w:styleId="Heading1">
    <w:name w:val="heading 1"/>
    <w:basedOn w:val="Normal"/>
    <w:next w:val="Normal"/>
    <w:link w:val="Heading1Char"/>
    <w:uiPriority w:val="9"/>
    <w:qFormat/>
    <w:rsid w:val="003E44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E44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E44B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44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44B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44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44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44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44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44B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E44B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E44B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44B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44B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44B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44B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44B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44B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44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44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44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44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44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44B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44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44B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44B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44B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44B0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0606E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Revision">
    <w:name w:val="Revision"/>
    <w:hidden/>
    <w:uiPriority w:val="99"/>
    <w:semiHidden/>
    <w:rsid w:val="00FB04F4"/>
    <w:pPr>
      <w:spacing w:after="0" w:line="240" w:lineRule="auto"/>
    </w:pPr>
  </w:style>
  <w:style w:type="character" w:styleId="PlaceholderText">
    <w:name w:val="Placeholder Text"/>
    <w:basedOn w:val="DefaultParagraphFont"/>
    <w:uiPriority w:val="99"/>
    <w:semiHidden/>
    <w:rsid w:val="00CB6460"/>
    <w:rPr>
      <w:color w:val="666666"/>
    </w:rPr>
  </w:style>
  <w:style w:type="paragraph" w:styleId="NormalWeb">
    <w:name w:val="Normal (Web)"/>
    <w:basedOn w:val="Normal"/>
    <w:link w:val="NormalWebChar"/>
    <w:uiPriority w:val="99"/>
    <w:unhideWhenUsed/>
    <w:rsid w:val="009704E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table" w:styleId="ListTable1Light">
    <w:name w:val="List Table 1 Light"/>
    <w:basedOn w:val="TableNormal"/>
    <w:uiPriority w:val="46"/>
    <w:rsid w:val="00A8646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PlainTable2">
    <w:name w:val="Plain Table 2"/>
    <w:basedOn w:val="TableNormal"/>
    <w:uiPriority w:val="42"/>
    <w:rsid w:val="00B158F8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paragraph" w:customStyle="1" w:styleId="BRACT">
    <w:name w:val="BRACT"/>
    <w:basedOn w:val="Normal"/>
    <w:link w:val="BRACTChar"/>
    <w:qFormat/>
    <w:rsid w:val="002E0F97"/>
    <w:pPr>
      <w:spacing w:after="0" w:line="240" w:lineRule="auto"/>
      <w:ind w:left="720" w:hanging="360"/>
      <w:jc w:val="center"/>
    </w:pPr>
    <w:rPr>
      <w:rFonts w:ascii="Neue Haas Grotesk Text Pro" w:hAnsi="Neue Haas Grotesk Text Pro"/>
    </w:rPr>
  </w:style>
  <w:style w:type="character" w:customStyle="1" w:styleId="BRACTChar">
    <w:name w:val="BRACT Char"/>
    <w:basedOn w:val="DefaultParagraphFont"/>
    <w:link w:val="BRACT"/>
    <w:rsid w:val="002E0F97"/>
    <w:rPr>
      <w:rFonts w:ascii="Neue Haas Grotesk Text Pro" w:hAnsi="Neue Haas Grotesk Text Pro"/>
    </w:rPr>
  </w:style>
  <w:style w:type="paragraph" w:customStyle="1" w:styleId="InstituteName">
    <w:name w:val="Institute Name"/>
    <w:basedOn w:val="Normal"/>
    <w:link w:val="InstituteNameChar"/>
    <w:qFormat/>
    <w:rsid w:val="002E0F97"/>
    <w:pPr>
      <w:spacing w:line="360" w:lineRule="auto"/>
      <w:ind w:left="720" w:hanging="360"/>
      <w:jc w:val="center"/>
    </w:pPr>
    <w:rPr>
      <w:rFonts w:ascii="Neue Haas Grotesk Text Pro" w:hAnsi="Neue Haas Grotesk Text Pro"/>
      <w:b/>
      <w:bCs/>
      <w:caps/>
    </w:rPr>
  </w:style>
  <w:style w:type="character" w:customStyle="1" w:styleId="InstituteNameChar">
    <w:name w:val="Institute Name Char"/>
    <w:basedOn w:val="DefaultParagraphFont"/>
    <w:link w:val="InstituteName"/>
    <w:rsid w:val="002E0F97"/>
    <w:rPr>
      <w:rFonts w:ascii="Neue Haas Grotesk Text Pro" w:hAnsi="Neue Haas Grotesk Text Pro"/>
      <w:b/>
      <w:bCs/>
      <w:caps/>
    </w:rPr>
  </w:style>
  <w:style w:type="paragraph" w:customStyle="1" w:styleId="Subject">
    <w:name w:val="Subject"/>
    <w:basedOn w:val="Normal"/>
    <w:link w:val="SubjectChar"/>
    <w:qFormat/>
    <w:rsid w:val="002E0F97"/>
    <w:pPr>
      <w:spacing w:line="240" w:lineRule="auto"/>
      <w:ind w:left="720" w:hanging="360"/>
      <w:jc w:val="center"/>
    </w:pPr>
    <w:rPr>
      <w:rFonts w:ascii="Neue Haas Grotesk Text Pro" w:hAnsi="Neue Haas Grotesk Text Pro"/>
      <w:b/>
      <w:bCs/>
      <w:caps/>
      <w:sz w:val="28"/>
      <w:szCs w:val="28"/>
    </w:rPr>
  </w:style>
  <w:style w:type="character" w:customStyle="1" w:styleId="SubjectChar">
    <w:name w:val="Subject Char"/>
    <w:basedOn w:val="DefaultParagraphFont"/>
    <w:link w:val="Subject"/>
    <w:rsid w:val="002E0F97"/>
    <w:rPr>
      <w:rFonts w:ascii="Neue Haas Grotesk Text Pro" w:hAnsi="Neue Haas Grotesk Text Pro"/>
      <w:b/>
      <w:bCs/>
      <w:caps/>
      <w:sz w:val="28"/>
      <w:szCs w:val="28"/>
    </w:rPr>
  </w:style>
  <w:style w:type="paragraph" w:customStyle="1" w:styleId="Assignment">
    <w:name w:val="Assignment"/>
    <w:basedOn w:val="Normal"/>
    <w:link w:val="AssignmentChar"/>
    <w:qFormat/>
    <w:rsid w:val="00416084"/>
    <w:pPr>
      <w:spacing w:before="240" w:after="0" w:line="360" w:lineRule="auto"/>
      <w:jc w:val="center"/>
      <w:outlineLvl w:val="0"/>
    </w:pPr>
    <w:rPr>
      <w:rFonts w:ascii="Neue Haas Grotesk Text Pro" w:hAnsi="Neue Haas Grotesk Text Pro"/>
      <w:b/>
      <w:bCs/>
      <w:caps/>
      <w:sz w:val="28"/>
      <w:szCs w:val="28"/>
    </w:rPr>
  </w:style>
  <w:style w:type="character" w:customStyle="1" w:styleId="AssignmentChar">
    <w:name w:val="Assignment Char"/>
    <w:basedOn w:val="DefaultParagraphFont"/>
    <w:link w:val="Assignment"/>
    <w:rsid w:val="00416084"/>
    <w:rPr>
      <w:rFonts w:ascii="Neue Haas Grotesk Text Pro" w:hAnsi="Neue Haas Grotesk Text Pro"/>
      <w:b/>
      <w:bCs/>
      <w:caps/>
      <w:sz w:val="28"/>
      <w:szCs w:val="28"/>
    </w:rPr>
  </w:style>
  <w:style w:type="paragraph" w:customStyle="1" w:styleId="Heading">
    <w:name w:val="Heading"/>
    <w:basedOn w:val="Normal"/>
    <w:link w:val="HeadingChar"/>
    <w:qFormat/>
    <w:rsid w:val="00416084"/>
    <w:pPr>
      <w:spacing w:line="360" w:lineRule="auto"/>
      <w:outlineLvl w:val="1"/>
    </w:pPr>
    <w:rPr>
      <w:rFonts w:ascii="Neue Haas Grotesk Text Pro" w:hAnsi="Neue Haas Grotesk Text Pro"/>
      <w:b/>
      <w:bCs/>
      <w:caps/>
    </w:rPr>
  </w:style>
  <w:style w:type="character" w:customStyle="1" w:styleId="HeadingChar">
    <w:name w:val="Heading Char"/>
    <w:basedOn w:val="DefaultParagraphFont"/>
    <w:link w:val="Heading"/>
    <w:rsid w:val="00416084"/>
    <w:rPr>
      <w:rFonts w:ascii="Neue Haas Grotesk Text Pro" w:hAnsi="Neue Haas Grotesk Text Pro"/>
      <w:b/>
      <w:bCs/>
      <w:caps/>
    </w:rPr>
  </w:style>
  <w:style w:type="paragraph" w:customStyle="1" w:styleId="Text">
    <w:name w:val="Text"/>
    <w:basedOn w:val="NormalWeb"/>
    <w:link w:val="TextChar"/>
    <w:qFormat/>
    <w:rsid w:val="000F5AAD"/>
    <w:pPr>
      <w:spacing w:before="0" w:beforeAutospacing="0" w:after="240" w:afterAutospacing="0" w:line="360" w:lineRule="auto"/>
      <w:jc w:val="both"/>
    </w:pPr>
    <w:rPr>
      <w:rFonts w:ascii="Neue Haas Grotesk Text Pro" w:hAnsi="Neue Haas Grotesk Text Pro"/>
      <w:shd w:val="clear" w:color="auto" w:fill="FFFFFF"/>
    </w:rPr>
  </w:style>
  <w:style w:type="character" w:customStyle="1" w:styleId="NormalWebChar">
    <w:name w:val="Normal (Web) Char"/>
    <w:basedOn w:val="DefaultParagraphFont"/>
    <w:link w:val="NormalWeb"/>
    <w:uiPriority w:val="99"/>
    <w:rsid w:val="000F5AAD"/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customStyle="1" w:styleId="TextChar">
    <w:name w:val="Text Char"/>
    <w:basedOn w:val="NormalWebChar"/>
    <w:link w:val="Text"/>
    <w:rsid w:val="000F5AAD"/>
    <w:rPr>
      <w:rFonts w:ascii="Neue Haas Grotesk Text Pro" w:eastAsia="Times New Roman" w:hAnsi="Neue Haas Grotesk Text Pro" w:cs="Times New Roman"/>
      <w:kern w:val="0"/>
      <w:lang w:eastAsia="en-IN"/>
      <w14:ligatures w14:val="none"/>
    </w:rPr>
  </w:style>
  <w:style w:type="paragraph" w:customStyle="1" w:styleId="Subheading">
    <w:name w:val="Subheading"/>
    <w:basedOn w:val="Normal"/>
    <w:link w:val="SubheadingChar"/>
    <w:qFormat/>
    <w:rsid w:val="00A91213"/>
    <w:pPr>
      <w:spacing w:line="360" w:lineRule="auto"/>
      <w:outlineLvl w:val="2"/>
    </w:pPr>
    <w:rPr>
      <w:rFonts w:ascii="Neue Haas Grotesk Text Pro" w:hAnsi="Neue Haas Grotesk Text Pro"/>
      <w:b/>
      <w:bCs/>
    </w:rPr>
  </w:style>
  <w:style w:type="character" w:customStyle="1" w:styleId="SubheadingChar">
    <w:name w:val="Subheading Char"/>
    <w:basedOn w:val="DefaultParagraphFont"/>
    <w:link w:val="Subheading"/>
    <w:rsid w:val="00A91213"/>
    <w:rPr>
      <w:rFonts w:ascii="Neue Haas Grotesk Text Pro" w:hAnsi="Neue Haas Grotesk Text Pro"/>
      <w:b/>
      <w:bCs/>
    </w:rPr>
  </w:style>
  <w:style w:type="paragraph" w:customStyle="1" w:styleId="code">
    <w:name w:val="code"/>
    <w:basedOn w:val="Normal"/>
    <w:link w:val="codeChar"/>
    <w:qFormat/>
    <w:rsid w:val="005B20CA"/>
    <w:pPr>
      <w:spacing w:after="0"/>
    </w:pPr>
    <w:rPr>
      <w:rFonts w:ascii="Consolas" w:hAnsi="Consolas"/>
      <w:sz w:val="20"/>
      <w:szCs w:val="20"/>
    </w:rPr>
  </w:style>
  <w:style w:type="character" w:customStyle="1" w:styleId="codeChar">
    <w:name w:val="code Char"/>
    <w:basedOn w:val="DefaultParagraphFont"/>
    <w:link w:val="code"/>
    <w:rsid w:val="005B20CA"/>
    <w:rPr>
      <w:rFonts w:ascii="Consolas" w:hAnsi="Consolas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BC5DE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C5DEB"/>
  </w:style>
  <w:style w:type="paragraph" w:styleId="Footer">
    <w:name w:val="footer"/>
    <w:basedOn w:val="Normal"/>
    <w:link w:val="FooterChar"/>
    <w:uiPriority w:val="99"/>
    <w:unhideWhenUsed/>
    <w:rsid w:val="00BC5DE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C5DEB"/>
  </w:style>
  <w:style w:type="paragraph" w:customStyle="1" w:styleId="codeoutput">
    <w:name w:val="code output"/>
    <w:basedOn w:val="code"/>
    <w:link w:val="codeoutputChar"/>
    <w:qFormat/>
    <w:rsid w:val="00CD6BD0"/>
    <w:pPr>
      <w:shd w:val="clear" w:color="auto" w:fill="000000" w:themeFill="text1"/>
      <w:ind w:firstLine="180"/>
    </w:pPr>
    <w:rPr>
      <w:rFonts w:ascii="Cascadia Mono" w:hAnsi="Cascadia Mono" w:cs="Cascadia Mono"/>
    </w:rPr>
  </w:style>
  <w:style w:type="character" w:customStyle="1" w:styleId="codeoutputChar">
    <w:name w:val="code output Char"/>
    <w:basedOn w:val="codeChar"/>
    <w:link w:val="codeoutput"/>
    <w:rsid w:val="00CD6BD0"/>
    <w:rPr>
      <w:rFonts w:ascii="Cascadia Mono" w:hAnsi="Cascadia Mono" w:cs="Cascadia Mono"/>
      <w:sz w:val="20"/>
      <w:szCs w:val="20"/>
      <w:shd w:val="clear" w:color="auto" w:fill="000000" w:themeFill="text1"/>
    </w:rPr>
  </w:style>
  <w:style w:type="table" w:styleId="TableGridLight">
    <w:name w:val="Grid Table Light"/>
    <w:basedOn w:val="TableNormal"/>
    <w:uiPriority w:val="40"/>
    <w:rsid w:val="00512F7A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ListTable3">
    <w:name w:val="List Table 3"/>
    <w:basedOn w:val="TableNormal"/>
    <w:uiPriority w:val="48"/>
    <w:rsid w:val="00512F7A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512F7A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46101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246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sv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sv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svg"/><Relationship Id="rId1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E:\VIT%20Pune\Second%20Year\Academics\0000%20Lab%20Assignment%20Templat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1A95607-DDF6-4FF2-93A0-6338B5E8C9C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0000 Lab Assignment Template.dotx</Template>
  <TotalTime>29</TotalTime>
  <Pages>3</Pages>
  <Words>64</Words>
  <Characters>367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 Saraf</dc:creator>
  <cp:keywords/>
  <dc:description/>
  <cp:lastModifiedBy>Abhishek Saraf</cp:lastModifiedBy>
  <cp:revision>13</cp:revision>
  <cp:lastPrinted>2026-04-20T16:44:00Z</cp:lastPrinted>
  <dcterms:created xsi:type="dcterms:W3CDTF">2026-04-24T10:32:00Z</dcterms:created>
  <dcterms:modified xsi:type="dcterms:W3CDTF">2026-04-28T17:56:00Z</dcterms:modified>
</cp:coreProperties>
</file>